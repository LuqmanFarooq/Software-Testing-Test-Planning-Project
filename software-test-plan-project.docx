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14:paraId="4E464EC7" w14:textId="77777777" w:rsidTr="004B7E44">
        <w:trPr>
          <w:trHeight w:val="2536"/>
        </w:trPr>
        <w:tc>
          <w:tcPr>
            <w:tcW w:w="8541" w:type="dxa"/>
            <w:tcBorders>
              <w:top w:val="nil"/>
              <w:left w:val="nil"/>
              <w:bottom w:val="nil"/>
              <w:right w:val="nil"/>
            </w:tcBorders>
          </w:tcPr>
          <w:p w14:paraId="772A3EAC" w14:textId="77777777" w:rsidR="004B7E44" w:rsidRDefault="004B7E44" w:rsidP="004B7E44">
            <w:r>
              <w:rPr>
                <w:noProof/>
              </w:rPr>
              <mc:AlternateContent>
                <mc:Choice Requires="wps">
                  <w:drawing>
                    <wp:inline distT="0" distB="0" distL="0" distR="0" wp14:anchorId="262BB24A" wp14:editId="75638AAF">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0E551CCB" w14:textId="4F93D16D" w:rsidR="004B7E44" w:rsidRPr="004B7E44" w:rsidRDefault="00E952C5" w:rsidP="004B7E44">
                                  <w:pPr>
                                    <w:pStyle w:val="Title"/>
                                  </w:pPr>
                                  <w:r>
                                    <w:t>Software Testing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62BB24A"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0E551CCB" w14:textId="4F93D16D" w:rsidR="004B7E44" w:rsidRPr="004B7E44" w:rsidRDefault="00E952C5" w:rsidP="004B7E44">
                            <w:pPr>
                              <w:pStyle w:val="Title"/>
                            </w:pPr>
                            <w:r>
                              <w:t>Software Testing</w:t>
                            </w:r>
                          </w:p>
                        </w:txbxContent>
                      </v:textbox>
                      <w10:anchorlock/>
                    </v:shape>
                  </w:pict>
                </mc:Fallback>
              </mc:AlternateContent>
            </w:r>
          </w:p>
          <w:p w14:paraId="2AB33DA1" w14:textId="77777777" w:rsidR="004B7E44" w:rsidRDefault="004B7E44" w:rsidP="004B7E44">
            <w:r>
              <w:rPr>
                <w:noProof/>
              </w:rPr>
              <mc:AlternateContent>
                <mc:Choice Requires="wps">
                  <w:drawing>
                    <wp:inline distT="0" distB="0" distL="0" distR="0" wp14:anchorId="06CC588F" wp14:editId="686E1886">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17E251A"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395007C1" w14:textId="77777777" w:rsidR="004B7E44" w:rsidRDefault="004B7E44" w:rsidP="004B7E44">
            <w:r>
              <w:rPr>
                <w:noProof/>
              </w:rPr>
              <mc:AlternateContent>
                <mc:Choice Requires="wps">
                  <w:drawing>
                    <wp:inline distT="0" distB="0" distL="0" distR="0" wp14:anchorId="62AFBDD2" wp14:editId="0B1205C5">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5923AF09" w14:textId="085520C2" w:rsidR="004B7E44" w:rsidRPr="004B7E44" w:rsidRDefault="00E952C5" w:rsidP="004B7E44">
                                  <w:pPr>
                                    <w:pStyle w:val="Subtitle"/>
                                  </w:pPr>
                                  <w:r w:rsidRPr="00E952C5">
                                    <w:t>Test Planning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AFBDD2"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5923AF09" w14:textId="085520C2" w:rsidR="004B7E44" w:rsidRPr="004B7E44" w:rsidRDefault="00E952C5" w:rsidP="004B7E44">
                            <w:pPr>
                              <w:pStyle w:val="Subtitle"/>
                            </w:pPr>
                            <w:r w:rsidRPr="00E952C5">
                              <w:t>Test Planning Project</w:t>
                            </w:r>
                          </w:p>
                        </w:txbxContent>
                      </v:textbox>
                      <w10:anchorlock/>
                    </v:shape>
                  </w:pict>
                </mc:Fallback>
              </mc:AlternateContent>
            </w:r>
          </w:p>
        </w:tc>
      </w:tr>
      <w:tr w:rsidR="004B7E44" w14:paraId="16425A7D" w14:textId="77777777" w:rsidTr="004B7E44">
        <w:trPr>
          <w:trHeight w:val="3814"/>
        </w:trPr>
        <w:tc>
          <w:tcPr>
            <w:tcW w:w="8541" w:type="dxa"/>
            <w:tcBorders>
              <w:top w:val="nil"/>
              <w:left w:val="nil"/>
              <w:bottom w:val="nil"/>
              <w:right w:val="nil"/>
            </w:tcBorders>
            <w:vAlign w:val="bottom"/>
          </w:tcPr>
          <w:p w14:paraId="7A49160F" w14:textId="77777777" w:rsidR="004B7E44" w:rsidRDefault="004B7E44" w:rsidP="004B7E44">
            <w:pPr>
              <w:rPr>
                <w:noProof/>
              </w:rPr>
            </w:pPr>
            <w:r>
              <w:rPr>
                <w:noProof/>
              </w:rPr>
              <mc:AlternateContent>
                <mc:Choice Requires="wps">
                  <w:drawing>
                    <wp:inline distT="0" distB="0" distL="0" distR="0" wp14:anchorId="4D74204C" wp14:editId="7B07D341">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72DA5CA2" w14:textId="7A9C242E" w:rsidR="004B7E44" w:rsidRPr="004B7E44" w:rsidRDefault="00E952C5" w:rsidP="004B7E44">
                                  <w:pPr>
                                    <w:pStyle w:val="Heading1"/>
                                  </w:pPr>
                                  <w:r>
                                    <w:t>GitHub Repository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D74204C"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72DA5CA2" w14:textId="7A9C242E" w:rsidR="004B7E44" w:rsidRPr="004B7E44" w:rsidRDefault="00E952C5" w:rsidP="004B7E44">
                            <w:pPr>
                              <w:pStyle w:val="Heading1"/>
                            </w:pPr>
                            <w:r>
                              <w:t>GitHub Repository</w:t>
                            </w:r>
                          </w:p>
                        </w:txbxContent>
                      </v:textbox>
                      <w10:anchorlock/>
                    </v:shape>
                  </w:pict>
                </mc:Fallback>
              </mc:AlternateContent>
            </w:r>
          </w:p>
          <w:p w14:paraId="60E0419F" w14:textId="77777777" w:rsidR="004B7E44" w:rsidRDefault="004B7E44" w:rsidP="004B7E44">
            <w:pPr>
              <w:rPr>
                <w:noProof/>
              </w:rPr>
            </w:pPr>
            <w:r>
              <w:rPr>
                <w:noProof/>
              </w:rPr>
              <mc:AlternateContent>
                <mc:Choice Requires="wps">
                  <w:drawing>
                    <wp:inline distT="0" distB="0" distL="0" distR="0" wp14:anchorId="76406809" wp14:editId="7FFB9080">
                      <wp:extent cx="2524259" cy="762000"/>
                      <wp:effectExtent l="0" t="0" r="0" b="0"/>
                      <wp:docPr id="7" name="Text Box 7"/>
                      <wp:cNvGraphicFramePr/>
                      <a:graphic xmlns:a="http://schemas.openxmlformats.org/drawingml/2006/main">
                        <a:graphicData uri="http://schemas.microsoft.com/office/word/2010/wordprocessingShape">
                          <wps:wsp>
                            <wps:cNvSpPr txBox="1"/>
                            <wps:spPr>
                              <a:xfrm>
                                <a:off x="0" y="0"/>
                                <a:ext cx="2524259" cy="762000"/>
                              </a:xfrm>
                              <a:prstGeom prst="rect">
                                <a:avLst/>
                              </a:prstGeom>
                              <a:noFill/>
                              <a:ln w="6350">
                                <a:noFill/>
                              </a:ln>
                            </wps:spPr>
                            <wps:txbx>
                              <w:txbxContent>
                                <w:p w14:paraId="6A9627F1" w14:textId="2F4F7FA1" w:rsidR="004B7E44" w:rsidRPr="00422B2E" w:rsidRDefault="00C30D50" w:rsidP="004B7E44">
                                  <w:pPr>
                                    <w:rPr>
                                      <w:color w:val="FFFF00"/>
                                    </w:rPr>
                                  </w:pPr>
                                  <w:hyperlink r:id="rId7" w:history="1">
                                    <w:r w:rsidR="00E952C5" w:rsidRPr="00422B2E">
                                      <w:rPr>
                                        <w:rStyle w:val="Hyperlink"/>
                                        <w:color w:val="FFFF00"/>
                                      </w:rPr>
                                      <w:t>https://github.com/LuqmanFarooq/Software-Testing-Test-Planning-Project</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6406809" id="Text Box 7" o:spid="_x0000_s1029" type="#_x0000_t202" style="width:198.75pt;height:6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" filled="f" stroked="f" strokeweight=".5pt">
                      <v:textbox>
                        <w:txbxContent>
                          <w:p w14:paraId="6A9627F1" w14:textId="2F4F7FA1" w:rsidR="004B7E44" w:rsidRPr="00422B2E" w:rsidRDefault="00C30D50" w:rsidP="004B7E44">
                            <w:pPr>
                              <w:rPr>
                                <w:color w:val="FFFF00"/>
                              </w:rPr>
                            </w:pPr>
                            <w:hyperlink r:id="rId8" w:history="1">
                              <w:r w:rsidR="00E952C5" w:rsidRPr="00422B2E">
                                <w:rPr>
                                  <w:rStyle w:val="Hyperlink"/>
                                  <w:color w:val="FFFF00"/>
                                </w:rPr>
                                <w:t>https://github.com/LuqmanFarooq/Software-Testing-Test-Planning-Project</w:t>
                              </w:r>
                            </w:hyperlink>
                          </w:p>
                        </w:txbxContent>
                      </v:textbox>
                      <w10:anchorlock/>
                    </v:shape>
                  </w:pict>
                </mc:Fallback>
              </mc:AlternateContent>
            </w:r>
            <w:r>
              <w:rPr>
                <w:noProof/>
              </w:rPr>
              <mc:AlternateContent>
                <mc:Choice Requires="wps">
                  <w:drawing>
                    <wp:inline distT="0" distB="0" distL="0" distR="0" wp14:anchorId="0B9A8B17" wp14:editId="42D6A80E">
                      <wp:extent cx="2215166"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2215166" cy="605155"/>
                              </a:xfrm>
                              <a:prstGeom prst="rect">
                                <a:avLst/>
                              </a:prstGeom>
                              <a:noFill/>
                              <a:ln w="6350">
                                <a:noFill/>
                              </a:ln>
                            </wps:spPr>
                            <wps:txbx>
                              <w:txbxContent>
                                <w:p w14:paraId="66CE8A83" w14:textId="0F34B0A9" w:rsidR="004B7E44" w:rsidRDefault="00E952C5" w:rsidP="004B7E44">
                                  <w:r>
                                    <w:t>Muhammad Luqman</w:t>
                                  </w:r>
                                </w:p>
                                <w:p w14:paraId="1CA4B077" w14:textId="423DB590" w:rsidR="004B7E44" w:rsidRPr="004B7E44" w:rsidRDefault="00E952C5" w:rsidP="004B7E44">
                                  <w:r>
                                    <w:t>G00353385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9A8B17" id="Text Box 10" o:spid="_x0000_s1030" type="#_x0000_t202" style="width:174.4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" filled="f" stroked="f" strokeweight=".5pt">
                      <v:textbox>
                        <w:txbxContent>
                          <w:p w14:paraId="66CE8A83" w14:textId="0F34B0A9" w:rsidR="004B7E44" w:rsidRDefault="00E952C5" w:rsidP="004B7E44">
                            <w:r>
                              <w:t>Muhammad Luqman</w:t>
                            </w:r>
                          </w:p>
                          <w:p w14:paraId="1CA4B077" w14:textId="423DB590" w:rsidR="004B7E44" w:rsidRPr="004B7E44" w:rsidRDefault="00E952C5" w:rsidP="004B7E44">
                            <w:r>
                              <w:t>G00353385</w:t>
                            </w:r>
                          </w:p>
                        </w:txbxContent>
                      </v:textbox>
                      <w10:anchorlock/>
                    </v:shape>
                  </w:pict>
                </mc:Fallback>
              </mc:AlternateContent>
            </w:r>
          </w:p>
        </w:tc>
      </w:tr>
    </w:tbl>
    <w:p w14:paraId="0A962C34" w14:textId="0D9CAFB0" w:rsidR="004B7E44" w:rsidRDefault="004B7E44" w:rsidP="004B7E44">
      <w:r>
        <w:rPr>
          <w:noProof/>
        </w:rPr>
        <w:drawing>
          <wp:anchor distT="0" distB="0" distL="114300" distR="114300" simplePos="0" relativeHeight="251658240" behindDoc="1" locked="0" layoutInCell="1" allowOverlap="1" wp14:anchorId="3FF9EB7D" wp14:editId="71CC0268">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3A85547B" wp14:editId="2806C089">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54FED7"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3E2A829C" w14:textId="1721799F" w:rsidR="004B7E44" w:rsidRDefault="00F35CA9" w:rsidP="00F35CA9">
      <w:pPr>
        <w:spacing w:after="200"/>
        <w:jc w:val="center"/>
      </w:pPr>
      <w:r>
        <w:rPr>
          <w:b/>
          <w:noProof/>
        </w:rPr>
        <w:drawing>
          <wp:inline distT="0" distB="0" distL="0" distR="0" wp14:anchorId="7A438B5F" wp14:editId="2FB21CA8">
            <wp:extent cx="4084320" cy="1371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84320" cy="1371600"/>
                    </a:xfrm>
                    <a:prstGeom prst="rect">
                      <a:avLst/>
                    </a:prstGeom>
                    <a:noFill/>
                    <a:ln>
                      <a:noFill/>
                    </a:ln>
                  </pic:spPr>
                </pic:pic>
              </a:graphicData>
            </a:graphic>
          </wp:inline>
        </w:drawing>
      </w:r>
      <w:r w:rsidR="004B7E44">
        <w:br w:type="page"/>
      </w:r>
    </w:p>
    <w:p w14:paraId="05E986A8" w14:textId="5AAFC28C" w:rsidR="004B7E44" w:rsidRDefault="00422B2E" w:rsidP="004B7E44">
      <w:pPr>
        <w:pStyle w:val="Heading3"/>
        <w:rPr>
          <w:b/>
          <w:i w:val="0"/>
          <w:sz w:val="52"/>
        </w:rPr>
      </w:pPr>
      <w:r w:rsidRPr="00422B2E">
        <w:rPr>
          <w:b/>
          <w:i w:val="0"/>
          <w:sz w:val="52"/>
        </w:rPr>
        <w:lastRenderedPageBreak/>
        <w:t>INTRODUCTION</w:t>
      </w:r>
    </w:p>
    <w:p w14:paraId="23C75CA3" w14:textId="2F716DD3" w:rsidR="002C052A" w:rsidRDefault="002C052A" w:rsidP="002C052A">
      <w:pPr>
        <w:pStyle w:val="Heading4"/>
      </w:pPr>
      <w:r w:rsidRPr="002C052A">
        <w:t>Project Overview</w:t>
      </w:r>
    </w:p>
    <w:p w14:paraId="6ADF85D0" w14:textId="77777777" w:rsidR="004B7E44" w:rsidRDefault="004B7E44" w:rsidP="004B7E44">
      <w:pPr>
        <w:rPr>
          <w:rFonts w:eastAsia="Times New Roman"/>
        </w:rPr>
      </w:pPr>
    </w:p>
    <w:p w14:paraId="6D8834F0" w14:textId="00D71398" w:rsidR="00553026" w:rsidRPr="00553026" w:rsidRDefault="00553026" w:rsidP="00553026">
      <w:r w:rsidRPr="00553026">
        <w:t xml:space="preserve">This game </w:t>
      </w:r>
      <w:r>
        <w:t>is</w:t>
      </w:r>
      <w:r w:rsidRPr="00553026">
        <w:t xml:space="preserve"> a 2D side-scrolling platformer, inspired by the likes of ‘Salt and Sanctuary’, ‘Shovel Knight’, and ‘Fancy Pants’, with elements from ‘Skyrim’ (mainly in the way the player character and enemy characters attack). The artwork </w:t>
      </w:r>
      <w:r>
        <w:t>is</w:t>
      </w:r>
      <w:r w:rsidRPr="00553026">
        <w:t xml:space="preserve"> inspired mainly by Shovel</w:t>
      </w:r>
    </w:p>
    <w:p w14:paraId="701931CE" w14:textId="67DF3697" w:rsidR="004B7E44" w:rsidRPr="002C052A" w:rsidRDefault="00553026" w:rsidP="002C052A">
      <w:r w:rsidRPr="00553026">
        <w:t xml:space="preserve">Knight, which uses mainly pixel art to create its characters and world. The gameplay </w:t>
      </w:r>
      <w:r>
        <w:t xml:space="preserve">is </w:t>
      </w:r>
      <w:r w:rsidRPr="00553026">
        <w:t>inspired by ‘Salt and Sanctuary’ and ‘Dark Souls’ and ‘Skyrim’, which will see the player</w:t>
      </w:r>
      <w:r>
        <w:t xml:space="preserve"> </w:t>
      </w:r>
      <w:r w:rsidRPr="00553026">
        <w:t>navigate progressively difficult levels with a wizard type character that uses magic a lá</w:t>
      </w:r>
      <w:r>
        <w:t xml:space="preserve"> </w:t>
      </w:r>
      <w:r w:rsidRPr="00553026">
        <w:t>‘Skyrim’. Each level has several enemies that the player must defeat to progress. Each</w:t>
      </w:r>
      <w:r>
        <w:t xml:space="preserve"> </w:t>
      </w:r>
      <w:r w:rsidRPr="00553026">
        <w:t>level also has a boss that the player must defeat to progress to the next level. Each level</w:t>
      </w:r>
      <w:r>
        <w:t xml:space="preserve"> </w:t>
      </w:r>
      <w:r w:rsidRPr="00553026">
        <w:t>contain</w:t>
      </w:r>
      <w:r>
        <w:t>s</w:t>
      </w:r>
      <w:r w:rsidRPr="00553026">
        <w:t xml:space="preserve"> pickups for the player, such as health pickups to replenish the player’s health.</w:t>
      </w:r>
    </w:p>
    <w:p w14:paraId="5F3F9B0A" w14:textId="7CF2F507" w:rsidR="00E94B5F" w:rsidRDefault="00E94B5F" w:rsidP="004B7E44"/>
    <w:p w14:paraId="0FAF1697" w14:textId="4A92150B" w:rsidR="001611DE" w:rsidRDefault="00DE1DBE" w:rsidP="00DE1DBE">
      <w:pPr>
        <w:pStyle w:val="Heading2"/>
      </w:pPr>
      <w:r>
        <w:t>Objectives and Tasks</w:t>
      </w:r>
    </w:p>
    <w:p w14:paraId="613E26C1" w14:textId="0E985888" w:rsidR="00DE1DBE" w:rsidRDefault="00DE1DBE" w:rsidP="00DE1DBE">
      <w:pPr>
        <w:pStyle w:val="Heading4"/>
      </w:pPr>
      <w:r>
        <w:t>Objectives</w:t>
      </w:r>
    </w:p>
    <w:p w14:paraId="59BD4A47" w14:textId="5E76949D" w:rsidR="00DE1DBE" w:rsidRDefault="00DE1DBE" w:rsidP="00DE1DBE"/>
    <w:p w14:paraId="65820ED0" w14:textId="77777777" w:rsidR="00DE1DBE" w:rsidRPr="00CD0D6C" w:rsidRDefault="00DE1DBE" w:rsidP="00CD0D6C">
      <w:r w:rsidRPr="00CD0D6C">
        <w:t>The software test will ensure that our software is free from input errors and all the game logic will function as intended.  For example:</w:t>
      </w:r>
    </w:p>
    <w:p w14:paraId="497F2FC8" w14:textId="609AA3C1" w:rsidR="00DE1DBE" w:rsidRPr="00CD0D6C" w:rsidRDefault="00DE1DBE" w:rsidP="00CD0D6C">
      <w:r w:rsidRPr="00CD0D6C">
        <w:t>A</w:t>
      </w:r>
      <w:r w:rsidRPr="00CD0D6C">
        <w:t xml:space="preserve">fter the game informs the player/user that there are no more waves of enemies, there should not be any more strains of </w:t>
      </w:r>
      <w:r w:rsidRPr="00CD0D6C">
        <w:t>enemies</w:t>
      </w:r>
      <w:r w:rsidRPr="00CD0D6C">
        <w:t xml:space="preserve"> coming to attack the player</w:t>
      </w:r>
    </w:p>
    <w:p w14:paraId="2F58ECEA" w14:textId="77777777" w:rsidR="00DE1DBE" w:rsidRPr="00CD0D6C" w:rsidRDefault="00DE1DBE" w:rsidP="00CD0D6C">
      <w:r w:rsidRPr="00CD0D6C">
        <w:t>enemies and other entities on screen should not behave erratically and all positioning and attack scenarios should be accounted for</w:t>
      </w:r>
    </w:p>
    <w:p w14:paraId="1A8472D2" w14:textId="5F06FDA2" w:rsidR="00DE1DBE" w:rsidRPr="00CD0D6C" w:rsidRDefault="00DE1DBE" w:rsidP="00CD0D6C">
      <w:r w:rsidRPr="00CD0D6C">
        <w:t xml:space="preserve">pickups </w:t>
      </w:r>
      <w:r w:rsidR="00250698" w:rsidRPr="00CD0D6C">
        <w:t>work</w:t>
      </w:r>
      <w:r w:rsidRPr="00CD0D6C">
        <w:t xml:space="preserve"> error free and functions as intended.</w:t>
      </w:r>
    </w:p>
    <w:p w14:paraId="06302601" w14:textId="4EF7FBD1" w:rsidR="00DE1DBE" w:rsidRPr="00CD0D6C" w:rsidRDefault="00DE1DBE" w:rsidP="00CD0D6C">
      <w:r w:rsidRPr="00CD0D6C">
        <w:t>the player should only be able to “click on” certain elements in the user interface, with extraneous clicks not serving any purpose and performing no action</w:t>
      </w:r>
      <w:r w:rsidRPr="00CD0D6C">
        <w:t>.</w:t>
      </w:r>
    </w:p>
    <w:p w14:paraId="54D8F22F" w14:textId="3729EAF9" w:rsidR="00DE1DBE" w:rsidRDefault="00250698" w:rsidP="00250698">
      <w:pPr>
        <w:pStyle w:val="Heading2"/>
      </w:pPr>
      <w:r>
        <w:t>Scope</w:t>
      </w:r>
    </w:p>
    <w:p w14:paraId="26AFA781" w14:textId="058903BF" w:rsidR="00250698" w:rsidRDefault="00250698" w:rsidP="00250698">
      <w:pPr>
        <w:pStyle w:val="Heading4"/>
      </w:pPr>
      <w:r>
        <w:t>General</w:t>
      </w:r>
    </w:p>
    <w:p w14:paraId="74615B8C" w14:textId="63A20B0A" w:rsidR="00250698" w:rsidRDefault="00250698" w:rsidP="00CD0D6C">
      <w:pPr>
        <w:pStyle w:val="ListParagraph"/>
        <w:numPr>
          <w:ilvl w:val="0"/>
          <w:numId w:val="5"/>
        </w:numPr>
      </w:pPr>
      <w:r>
        <w:t>Main Menu Functions</w:t>
      </w:r>
      <w:r w:rsidR="00CD0D6C">
        <w:t>.</w:t>
      </w:r>
    </w:p>
    <w:p w14:paraId="5A8E5EEA" w14:textId="5E1E0F68" w:rsidR="006A5205" w:rsidRDefault="006A5205" w:rsidP="006A5205">
      <w:pPr>
        <w:pStyle w:val="ListParagraph"/>
        <w:numPr>
          <w:ilvl w:val="1"/>
          <w:numId w:val="5"/>
        </w:numPr>
      </w:pPr>
      <w:r w:rsidRPr="006A5205">
        <w:t>art (world, texture etc.)</w:t>
      </w:r>
    </w:p>
    <w:p w14:paraId="37059FD1" w14:textId="7AB04F79" w:rsidR="006A5205" w:rsidRDefault="006A5205" w:rsidP="006A5205">
      <w:pPr>
        <w:pStyle w:val="ListParagraph"/>
        <w:numPr>
          <w:ilvl w:val="1"/>
          <w:numId w:val="5"/>
        </w:numPr>
      </w:pPr>
      <w:r w:rsidRPr="006A5205">
        <w:t>musi</w:t>
      </w:r>
      <w:r>
        <w:t xml:space="preserve">c, </w:t>
      </w:r>
      <w:r w:rsidRPr="006A5205">
        <w:t xml:space="preserve">audio and the sound </w:t>
      </w:r>
      <w:r w:rsidRPr="006A5205">
        <w:t>effect</w:t>
      </w:r>
      <w:r>
        <w:t>.</w:t>
      </w:r>
    </w:p>
    <w:p w14:paraId="55AF926D" w14:textId="49F45FC6" w:rsidR="006A5205" w:rsidRDefault="006A5205" w:rsidP="006A5205">
      <w:pPr>
        <w:pStyle w:val="ListParagraph"/>
        <w:numPr>
          <w:ilvl w:val="1"/>
          <w:numId w:val="5"/>
        </w:numPr>
      </w:pPr>
      <w:r w:rsidRPr="006A5205">
        <w:lastRenderedPageBreak/>
        <w:t>title screens</w:t>
      </w:r>
      <w:r>
        <w:t>.</w:t>
      </w:r>
    </w:p>
    <w:p w14:paraId="3F0B16EE" w14:textId="43DEFB01" w:rsidR="006A5205" w:rsidRDefault="006A5205" w:rsidP="006A5205">
      <w:pPr>
        <w:pStyle w:val="ListParagraph"/>
        <w:numPr>
          <w:ilvl w:val="1"/>
          <w:numId w:val="5"/>
        </w:numPr>
      </w:pPr>
      <w:r>
        <w:t>Buttons and Functions.</w:t>
      </w:r>
    </w:p>
    <w:p w14:paraId="5C50266F" w14:textId="77777777" w:rsidR="00A43505" w:rsidRDefault="00A43505" w:rsidP="00A43505">
      <w:pPr>
        <w:pStyle w:val="ListParagraph"/>
        <w:ind w:left="1440"/>
      </w:pPr>
    </w:p>
    <w:p w14:paraId="72323C33" w14:textId="34020CF6" w:rsidR="00CD0D6C" w:rsidRDefault="00CD0D6C" w:rsidP="00CD0D6C">
      <w:pPr>
        <w:pStyle w:val="ListParagraph"/>
        <w:numPr>
          <w:ilvl w:val="0"/>
          <w:numId w:val="5"/>
        </w:numPr>
      </w:pPr>
      <w:r>
        <w:t>Pause Menu Functions.</w:t>
      </w:r>
    </w:p>
    <w:p w14:paraId="4690C9B2" w14:textId="77777777" w:rsidR="006A5205" w:rsidRDefault="006A5205" w:rsidP="006A5205">
      <w:pPr>
        <w:pStyle w:val="ListParagraph"/>
        <w:numPr>
          <w:ilvl w:val="1"/>
          <w:numId w:val="5"/>
        </w:numPr>
      </w:pPr>
      <w:r w:rsidRPr="006A5205">
        <w:t>art (world, texture etc.)</w:t>
      </w:r>
    </w:p>
    <w:p w14:paraId="4DB8153B" w14:textId="05ED894D" w:rsidR="006A5205" w:rsidRDefault="00A43505" w:rsidP="006A5205">
      <w:pPr>
        <w:pStyle w:val="ListParagraph"/>
        <w:numPr>
          <w:ilvl w:val="1"/>
          <w:numId w:val="5"/>
        </w:numPr>
      </w:pPr>
      <w:r w:rsidRPr="006A5205">
        <w:t>musi</w:t>
      </w:r>
      <w:r>
        <w:t xml:space="preserve">c, </w:t>
      </w:r>
      <w:r w:rsidRPr="006A5205">
        <w:t>audio and the sound effect</w:t>
      </w:r>
      <w:r>
        <w:t>.</w:t>
      </w:r>
    </w:p>
    <w:p w14:paraId="63F4A8B6" w14:textId="77777777" w:rsidR="00A43505" w:rsidRDefault="00A43505" w:rsidP="00A43505">
      <w:pPr>
        <w:pStyle w:val="ListParagraph"/>
        <w:numPr>
          <w:ilvl w:val="1"/>
          <w:numId w:val="5"/>
        </w:numPr>
      </w:pPr>
      <w:r>
        <w:t>Buttons and Functions.</w:t>
      </w:r>
    </w:p>
    <w:p w14:paraId="04B8F3FE" w14:textId="77777777" w:rsidR="00A43505" w:rsidRDefault="00A43505" w:rsidP="00A43505">
      <w:pPr>
        <w:pStyle w:val="ListParagraph"/>
        <w:ind w:left="1440"/>
      </w:pPr>
    </w:p>
    <w:p w14:paraId="1C8E19EE" w14:textId="62813C86" w:rsidR="00CD0D6C" w:rsidRDefault="00CD0D6C" w:rsidP="00CD0D6C">
      <w:pPr>
        <w:pStyle w:val="ListParagraph"/>
        <w:numPr>
          <w:ilvl w:val="0"/>
          <w:numId w:val="5"/>
        </w:numPr>
      </w:pPr>
      <w:r>
        <w:t>Gameplay Functions.</w:t>
      </w:r>
    </w:p>
    <w:p w14:paraId="628D7FAE" w14:textId="77777777" w:rsidR="00A43505" w:rsidRDefault="00A43505" w:rsidP="00A43505">
      <w:pPr>
        <w:pStyle w:val="ListParagraph"/>
        <w:numPr>
          <w:ilvl w:val="1"/>
          <w:numId w:val="5"/>
        </w:numPr>
      </w:pPr>
      <w:r w:rsidRPr="006A5205">
        <w:t>animation (the like and quality of the realism, movement, and frame rate)</w:t>
      </w:r>
    </w:p>
    <w:p w14:paraId="12FBD7AB" w14:textId="77B90951" w:rsidR="00A43505" w:rsidRDefault="00A43505" w:rsidP="00A43505">
      <w:pPr>
        <w:pStyle w:val="ListParagraph"/>
        <w:numPr>
          <w:ilvl w:val="1"/>
          <w:numId w:val="5"/>
        </w:numPr>
      </w:pPr>
      <w:r w:rsidRPr="00A43505">
        <w:t>art (character model, terrain or world, texture, objects, etc.)</w:t>
      </w:r>
    </w:p>
    <w:p w14:paraId="10A759DF" w14:textId="07BD5954" w:rsidR="00A43505" w:rsidRDefault="00A43505" w:rsidP="00A43505">
      <w:pPr>
        <w:pStyle w:val="ListParagraph"/>
        <w:numPr>
          <w:ilvl w:val="1"/>
          <w:numId w:val="5"/>
        </w:numPr>
      </w:pPr>
      <w:r w:rsidRPr="00A43505">
        <w:t>game logic and flow</w:t>
      </w:r>
      <w:r>
        <w:t>.</w:t>
      </w:r>
    </w:p>
    <w:p w14:paraId="0618A836" w14:textId="5AEFA5B0" w:rsidR="00A43505" w:rsidRDefault="00A43505" w:rsidP="00A43505">
      <w:pPr>
        <w:pStyle w:val="ListParagraph"/>
        <w:numPr>
          <w:ilvl w:val="1"/>
          <w:numId w:val="5"/>
        </w:numPr>
      </w:pPr>
      <w:r w:rsidRPr="00A43505">
        <w:t>scene/level</w:t>
      </w:r>
      <w:r>
        <w:t>.</w:t>
      </w:r>
    </w:p>
    <w:p w14:paraId="4CB301E0" w14:textId="0052FE2E" w:rsidR="00A43505" w:rsidRDefault="00A43505" w:rsidP="00A43505">
      <w:pPr>
        <w:pStyle w:val="ListParagraph"/>
        <w:numPr>
          <w:ilvl w:val="1"/>
          <w:numId w:val="5"/>
        </w:numPr>
      </w:pPr>
      <w:r>
        <w:t>the action properties</w:t>
      </w:r>
      <w:r>
        <w:t>.</w:t>
      </w:r>
    </w:p>
    <w:p w14:paraId="36B431AC" w14:textId="6171D49E" w:rsidR="00A43505" w:rsidRDefault="00A43505" w:rsidP="00A43505">
      <w:pPr>
        <w:pStyle w:val="ListParagraph"/>
        <w:numPr>
          <w:ilvl w:val="1"/>
          <w:numId w:val="5"/>
        </w:numPr>
      </w:pPr>
      <w:r>
        <w:t>the player properties</w:t>
      </w:r>
      <w:r>
        <w:t>.</w:t>
      </w:r>
    </w:p>
    <w:p w14:paraId="66F6AEAB" w14:textId="4BC0AA1C" w:rsidR="00A43505" w:rsidRDefault="00A43505" w:rsidP="00A43505">
      <w:pPr>
        <w:pStyle w:val="ListParagraph"/>
        <w:numPr>
          <w:ilvl w:val="1"/>
          <w:numId w:val="5"/>
        </w:numPr>
      </w:pPr>
      <w:r w:rsidRPr="00A43505">
        <w:t>the situation to advance to the subsequent level</w:t>
      </w:r>
      <w:r>
        <w:t>.</w:t>
      </w:r>
    </w:p>
    <w:p w14:paraId="157D26DD" w14:textId="77777777" w:rsidR="00A43505" w:rsidRDefault="00A43505" w:rsidP="00A43505">
      <w:pPr>
        <w:pStyle w:val="ListParagraph"/>
        <w:numPr>
          <w:ilvl w:val="1"/>
          <w:numId w:val="5"/>
        </w:numPr>
      </w:pPr>
      <w:r>
        <w:t>increasing levels of difficulty</w:t>
      </w:r>
    </w:p>
    <w:p w14:paraId="7D489CFC" w14:textId="77777777" w:rsidR="00A43505" w:rsidRDefault="00A43505" w:rsidP="00A43505">
      <w:pPr>
        <w:pStyle w:val="ListParagraph"/>
        <w:numPr>
          <w:ilvl w:val="1"/>
          <w:numId w:val="5"/>
        </w:numPr>
      </w:pPr>
      <w:r>
        <w:t>the scoring</w:t>
      </w:r>
    </w:p>
    <w:p w14:paraId="394AE29E" w14:textId="5D1CFAC7" w:rsidR="00A43505" w:rsidRDefault="00A43505" w:rsidP="00A43505">
      <w:pPr>
        <w:pStyle w:val="ListParagraph"/>
        <w:numPr>
          <w:ilvl w:val="1"/>
          <w:numId w:val="5"/>
        </w:numPr>
      </w:pPr>
      <w:r>
        <w:t>the AI logic (for both offensive play and defensive play; player positioning and movement)</w:t>
      </w:r>
      <w:r>
        <w:t>.</w:t>
      </w:r>
    </w:p>
    <w:p w14:paraId="3BCD7B23" w14:textId="04D34469" w:rsidR="00A43505" w:rsidRDefault="00A43505" w:rsidP="00A43505">
      <w:pPr>
        <w:pStyle w:val="ListParagraph"/>
        <w:numPr>
          <w:ilvl w:val="1"/>
          <w:numId w:val="5"/>
        </w:numPr>
      </w:pPr>
      <w:r w:rsidRPr="00A43505">
        <w:t>statistics (pre-game and in-game like high score and player statistics)</w:t>
      </w:r>
      <w:r>
        <w:t>.</w:t>
      </w:r>
    </w:p>
    <w:p w14:paraId="37F42977" w14:textId="17093571" w:rsidR="00A43505" w:rsidRDefault="00A43505" w:rsidP="00A43505">
      <w:pPr>
        <w:pStyle w:val="ListParagraph"/>
        <w:numPr>
          <w:ilvl w:val="1"/>
          <w:numId w:val="5"/>
        </w:numPr>
      </w:pPr>
      <w:r w:rsidRPr="00A43505">
        <w:t>the gamepad</w:t>
      </w:r>
      <w:r>
        <w:t>.</w:t>
      </w:r>
    </w:p>
    <w:p w14:paraId="5753DD3B" w14:textId="7F082D1B" w:rsidR="00A43505" w:rsidRDefault="00A43505" w:rsidP="00A43505">
      <w:pPr>
        <w:pStyle w:val="ListParagraph"/>
        <w:numPr>
          <w:ilvl w:val="1"/>
          <w:numId w:val="5"/>
        </w:numPr>
      </w:pPr>
      <w:r w:rsidRPr="00A43505">
        <w:t>the usability of the button functions</w:t>
      </w:r>
      <w:r>
        <w:t>.</w:t>
      </w:r>
    </w:p>
    <w:p w14:paraId="77B77378" w14:textId="77777777" w:rsidR="00A43505" w:rsidRDefault="00A43505" w:rsidP="00A43505">
      <w:pPr>
        <w:pStyle w:val="ListParagraph"/>
        <w:ind w:left="1440"/>
      </w:pPr>
    </w:p>
    <w:p w14:paraId="33775A6C" w14:textId="17AD5155" w:rsidR="00CD0D6C" w:rsidRDefault="00CD0D6C" w:rsidP="00CD0D6C">
      <w:pPr>
        <w:pStyle w:val="Heading4"/>
      </w:pPr>
      <w:r w:rsidRPr="00CD0D6C">
        <w:t>Tactics</w:t>
      </w:r>
    </w:p>
    <w:p w14:paraId="6F15E2AC" w14:textId="07569F23" w:rsidR="00CD0D6C" w:rsidRDefault="00CD0D6C" w:rsidP="00CD0D6C">
      <w:pPr>
        <w:pStyle w:val="ListParagraph"/>
        <w:numPr>
          <w:ilvl w:val="0"/>
          <w:numId w:val="6"/>
        </w:numPr>
      </w:pPr>
      <w:r>
        <w:t>Unit Testing on Main Menu Functions assigned to (Team 1) to be completed by 22/05/2020.</w:t>
      </w:r>
    </w:p>
    <w:p w14:paraId="1AA1A415" w14:textId="6F1AF3FE" w:rsidR="00CD0D6C" w:rsidRDefault="00CD0D6C" w:rsidP="00CD0D6C">
      <w:pPr>
        <w:pStyle w:val="ListParagraph"/>
        <w:numPr>
          <w:ilvl w:val="0"/>
          <w:numId w:val="6"/>
        </w:numPr>
      </w:pPr>
      <w:r>
        <w:t>Unit Testing on Pause Menu Functions assigned to (Team 2) to be completed by 21/05/2020.</w:t>
      </w:r>
    </w:p>
    <w:p w14:paraId="76E99E98" w14:textId="3F5D6D02" w:rsidR="00CD0D6C" w:rsidRDefault="00CD0D6C" w:rsidP="00CD0D6C">
      <w:pPr>
        <w:pStyle w:val="ListParagraph"/>
        <w:numPr>
          <w:ilvl w:val="0"/>
          <w:numId w:val="6"/>
        </w:numPr>
      </w:pPr>
      <w:r>
        <w:t>Unit Testing on Gameplay Functions assigned to (Team 3) to be completed by 24/05/2020.</w:t>
      </w:r>
    </w:p>
    <w:p w14:paraId="63C9386D" w14:textId="1B95788F" w:rsidR="00CD0D6C" w:rsidRDefault="00531D4A" w:rsidP="00CD0D6C">
      <w:pPr>
        <w:pStyle w:val="ListParagraph"/>
        <w:numPr>
          <w:ilvl w:val="0"/>
          <w:numId w:val="6"/>
        </w:numPr>
      </w:pPr>
      <w:r>
        <w:t>Integration Testing on Main Menu and Gameplay assigned to (Team 1 and Team 3) to be completed by 26/05/2020.</w:t>
      </w:r>
    </w:p>
    <w:p w14:paraId="2CCF479E" w14:textId="666D3CC9" w:rsidR="00531D4A" w:rsidRDefault="00531D4A" w:rsidP="00531D4A">
      <w:pPr>
        <w:pStyle w:val="ListParagraph"/>
        <w:numPr>
          <w:ilvl w:val="0"/>
          <w:numId w:val="6"/>
        </w:numPr>
      </w:pPr>
      <w:r>
        <w:t xml:space="preserve">Integration Testing on </w:t>
      </w:r>
      <w:r>
        <w:t>Pause</w:t>
      </w:r>
      <w:r>
        <w:t xml:space="preserve"> Menu and Gameplay assigned to (Team </w:t>
      </w:r>
      <w:r>
        <w:t>2</w:t>
      </w:r>
      <w:r>
        <w:t xml:space="preserve"> and Team </w:t>
      </w:r>
      <w:r>
        <w:t>4</w:t>
      </w:r>
      <w:r>
        <w:t>) to be completed by 26/05/2020.</w:t>
      </w:r>
    </w:p>
    <w:p w14:paraId="34AC0F61" w14:textId="183E8FA3" w:rsidR="00531D4A" w:rsidRDefault="00531D4A" w:rsidP="00531D4A">
      <w:pPr>
        <w:pStyle w:val="ListParagraph"/>
        <w:numPr>
          <w:ilvl w:val="0"/>
          <w:numId w:val="6"/>
        </w:numPr>
      </w:pPr>
      <w:r>
        <w:lastRenderedPageBreak/>
        <w:t xml:space="preserve">Integration Testing on </w:t>
      </w:r>
      <w:r>
        <w:t xml:space="preserve">Main Menu, </w:t>
      </w:r>
      <w:r>
        <w:t xml:space="preserve">Pause Menu and Gameplay assigned to (Team </w:t>
      </w:r>
      <w:r>
        <w:t>1, Team</w:t>
      </w:r>
      <w:bookmarkStart w:id="0" w:name="_GoBack"/>
      <w:bookmarkEnd w:id="0"/>
      <w:r>
        <w:t xml:space="preserve"> 2 and Team </w:t>
      </w:r>
      <w:r>
        <w:t>3</w:t>
      </w:r>
      <w:r>
        <w:t>) to be completed by 2</w:t>
      </w:r>
      <w:r>
        <w:t>8</w:t>
      </w:r>
      <w:r>
        <w:t>/05/2020.</w:t>
      </w:r>
    </w:p>
    <w:p w14:paraId="503EC124" w14:textId="77777777" w:rsidR="00531D4A" w:rsidRDefault="00531D4A" w:rsidP="00531D4A">
      <w:pPr>
        <w:ind w:left="360"/>
      </w:pPr>
    </w:p>
    <w:p w14:paraId="1CD24679" w14:textId="77777777" w:rsidR="00CD0D6C" w:rsidRPr="00CD0D6C" w:rsidRDefault="00CD0D6C" w:rsidP="00CD0D6C">
      <w:pPr>
        <w:pStyle w:val="Heading4"/>
      </w:pPr>
    </w:p>
    <w:sectPr w:rsidR="00CD0D6C" w:rsidRPr="00CD0D6C" w:rsidSect="004B7E44">
      <w:headerReference w:type="default" r:id="rId11"/>
      <w:footerReference w:type="default" r:id="rId12"/>
      <w:footerReference w:type="first" r:id="rId13"/>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BCC3BD" w14:textId="77777777" w:rsidR="00C30D50" w:rsidRDefault="00C30D50" w:rsidP="004B7E44">
      <w:r>
        <w:separator/>
      </w:r>
    </w:p>
  </w:endnote>
  <w:endnote w:type="continuationSeparator" w:id="0">
    <w:p w14:paraId="3E2D04C1" w14:textId="77777777" w:rsidR="00C30D50" w:rsidRDefault="00C30D50"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592363C0" w14:textId="77777777" w:rsidTr="00301EA7">
      <w:trPr>
        <w:trHeight w:val="730"/>
        <w:jc w:val="center"/>
      </w:trPr>
      <w:tc>
        <w:tcPr>
          <w:tcW w:w="12258" w:type="dxa"/>
          <w:tcBorders>
            <w:top w:val="nil"/>
            <w:left w:val="nil"/>
            <w:bottom w:val="nil"/>
            <w:right w:val="nil"/>
          </w:tcBorders>
          <w:shd w:val="clear" w:color="auto" w:fill="auto"/>
          <w:vAlign w:val="center"/>
        </w:tcPr>
        <w:p w14:paraId="49B8FF35" w14:textId="77777777" w:rsidR="004B7E44" w:rsidRDefault="004B7E44" w:rsidP="004B7E44">
          <w:pPr>
            <w:pStyle w:val="Footer"/>
          </w:pP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6191010"/>
      <w:docPartObj>
        <w:docPartGallery w:val="Page Numbers (Bottom of Page)"/>
        <w:docPartUnique/>
      </w:docPartObj>
    </w:sdtPr>
    <w:sdtEndPr>
      <w:rPr>
        <w:noProof/>
      </w:rPr>
    </w:sdtEndPr>
    <w:sdtContent>
      <w:p w14:paraId="23D8BF5F"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484C41" w14:textId="77777777" w:rsidR="00C30D50" w:rsidRDefault="00C30D50" w:rsidP="004B7E44">
      <w:r>
        <w:separator/>
      </w:r>
    </w:p>
  </w:footnote>
  <w:footnote w:type="continuationSeparator" w:id="0">
    <w:p w14:paraId="431B60A2" w14:textId="77777777" w:rsidR="00C30D50" w:rsidRDefault="00C30D50"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473CB8D6" w14:textId="77777777" w:rsidTr="004B7E44">
      <w:trPr>
        <w:trHeight w:val="1318"/>
      </w:trPr>
      <w:tc>
        <w:tcPr>
          <w:tcW w:w="12210" w:type="dxa"/>
          <w:tcBorders>
            <w:top w:val="nil"/>
            <w:left w:val="nil"/>
            <w:bottom w:val="nil"/>
            <w:right w:val="nil"/>
          </w:tcBorders>
        </w:tcPr>
        <w:p w14:paraId="25479C1D" w14:textId="77777777" w:rsidR="004B7E44" w:rsidRDefault="004B7E44" w:rsidP="004B7E44">
          <w:pPr>
            <w:pStyle w:val="Header"/>
          </w:pPr>
          <w:r>
            <w:rPr>
              <w:noProof/>
            </w:rPr>
            <mc:AlternateContent>
              <mc:Choice Requires="wps">
                <w:drawing>
                  <wp:inline distT="0" distB="0" distL="0" distR="0" wp14:anchorId="065E65FD" wp14:editId="6E7B616A">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C3D254"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65E65FD" id="Rectangle 11" o:spid="_x0000_s1031"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2FC3D254"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6473D0"/>
    <w:multiLevelType w:val="hybridMultilevel"/>
    <w:tmpl w:val="6F98A5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B876649"/>
    <w:multiLevelType w:val="hybridMultilevel"/>
    <w:tmpl w:val="A37AE9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2992565"/>
    <w:multiLevelType w:val="multilevel"/>
    <w:tmpl w:val="9F7AB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8CB460D"/>
    <w:multiLevelType w:val="hybridMultilevel"/>
    <w:tmpl w:val="461C35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60127D2"/>
    <w:multiLevelType w:val="hybridMultilevel"/>
    <w:tmpl w:val="BC0467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2"/>
    <w:lvlOverride w:ilvl="1">
      <w:lvl w:ilvl="1">
        <w:numFmt w:val="bullet"/>
        <w:lvlText w:val=""/>
        <w:lvlJc w:val="left"/>
        <w:pPr>
          <w:tabs>
            <w:tab w:val="num" w:pos="1440"/>
          </w:tabs>
          <w:ind w:left="1440" w:hanging="360"/>
        </w:pPr>
        <w:rPr>
          <w:rFonts w:ascii="Symbol" w:hAnsi="Symbol" w:hint="default"/>
          <w:sz w:val="20"/>
        </w:rPr>
      </w:lvl>
    </w:lvlOverride>
  </w:num>
  <w:num w:numId="3">
    <w:abstractNumId w:val="0"/>
  </w:num>
  <w:num w:numId="4">
    <w:abstractNumId w:val="4"/>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YyMzYxNTc0NzM0MzFR0lEKTi0uzszPAykwqQUAByqsXCwAAAA="/>
  </w:docVars>
  <w:rsids>
    <w:rsidRoot w:val="00F35CA9"/>
    <w:rsid w:val="001611DE"/>
    <w:rsid w:val="00250698"/>
    <w:rsid w:val="00293B83"/>
    <w:rsid w:val="002C052A"/>
    <w:rsid w:val="00301EA7"/>
    <w:rsid w:val="00422B2E"/>
    <w:rsid w:val="004B7E44"/>
    <w:rsid w:val="004D5252"/>
    <w:rsid w:val="004F2B86"/>
    <w:rsid w:val="00531D4A"/>
    <w:rsid w:val="00553026"/>
    <w:rsid w:val="005A718F"/>
    <w:rsid w:val="006A3CE7"/>
    <w:rsid w:val="006A5205"/>
    <w:rsid w:val="007516CF"/>
    <w:rsid w:val="007A7413"/>
    <w:rsid w:val="0089031A"/>
    <w:rsid w:val="008B33BC"/>
    <w:rsid w:val="009120E9"/>
    <w:rsid w:val="00945900"/>
    <w:rsid w:val="009C396C"/>
    <w:rsid w:val="00A43505"/>
    <w:rsid w:val="00B01F54"/>
    <w:rsid w:val="00B572B4"/>
    <w:rsid w:val="00C30D50"/>
    <w:rsid w:val="00C36D32"/>
    <w:rsid w:val="00CD0D6C"/>
    <w:rsid w:val="00DB26A7"/>
    <w:rsid w:val="00DB73A8"/>
    <w:rsid w:val="00DE1DBE"/>
    <w:rsid w:val="00E76CAD"/>
    <w:rsid w:val="00E94B5F"/>
    <w:rsid w:val="00E952C5"/>
    <w:rsid w:val="00F35C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347344"/>
  <w15:chartTrackingRefBased/>
  <w15:docId w15:val="{9C2D479F-0645-4F61-852A-3723C35012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D0D6C"/>
    <w:pPr>
      <w:spacing w:after="0"/>
    </w:pPr>
    <w:rPr>
      <w:rFonts w:eastAsiaTheme="minorEastAsia"/>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character" w:styleId="Hyperlink">
    <w:name w:val="Hyperlink"/>
    <w:basedOn w:val="DefaultParagraphFont"/>
    <w:uiPriority w:val="99"/>
    <w:semiHidden/>
    <w:unhideWhenUsed/>
    <w:rsid w:val="00E952C5"/>
    <w:rPr>
      <w:color w:val="0000FF"/>
      <w:u w:val="single"/>
    </w:rPr>
  </w:style>
  <w:style w:type="paragraph" w:styleId="ListParagraph">
    <w:name w:val="List Paragraph"/>
    <w:basedOn w:val="Normal"/>
    <w:uiPriority w:val="34"/>
    <w:unhideWhenUsed/>
    <w:qFormat/>
    <w:rsid w:val="00DE1D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0404651">
      <w:bodyDiv w:val="1"/>
      <w:marLeft w:val="0"/>
      <w:marRight w:val="0"/>
      <w:marTop w:val="0"/>
      <w:marBottom w:val="0"/>
      <w:divBdr>
        <w:top w:val="none" w:sz="0" w:space="0" w:color="auto"/>
        <w:left w:val="none" w:sz="0" w:space="0" w:color="auto"/>
        <w:bottom w:val="none" w:sz="0" w:space="0" w:color="auto"/>
        <w:right w:val="none" w:sz="0" w:space="0" w:color="auto"/>
      </w:divBdr>
    </w:div>
    <w:div w:id="1111163377">
      <w:bodyDiv w:val="1"/>
      <w:marLeft w:val="0"/>
      <w:marRight w:val="0"/>
      <w:marTop w:val="0"/>
      <w:marBottom w:val="0"/>
      <w:divBdr>
        <w:top w:val="none" w:sz="0" w:space="0" w:color="auto"/>
        <w:left w:val="none" w:sz="0" w:space="0" w:color="auto"/>
        <w:bottom w:val="none" w:sz="0" w:space="0" w:color="auto"/>
        <w:right w:val="none" w:sz="0" w:space="0" w:color="auto"/>
      </w:divBdr>
    </w:div>
    <w:div w:id="1484084612">
      <w:bodyDiv w:val="1"/>
      <w:marLeft w:val="0"/>
      <w:marRight w:val="0"/>
      <w:marTop w:val="0"/>
      <w:marBottom w:val="0"/>
      <w:divBdr>
        <w:top w:val="none" w:sz="0" w:space="0" w:color="auto"/>
        <w:left w:val="none" w:sz="0" w:space="0" w:color="auto"/>
        <w:bottom w:val="none" w:sz="0" w:space="0" w:color="auto"/>
        <w:right w:val="none" w:sz="0" w:space="0" w:color="auto"/>
      </w:divBdr>
    </w:div>
    <w:div w:id="1541472518">
      <w:bodyDiv w:val="1"/>
      <w:marLeft w:val="0"/>
      <w:marRight w:val="0"/>
      <w:marTop w:val="0"/>
      <w:marBottom w:val="0"/>
      <w:divBdr>
        <w:top w:val="none" w:sz="0" w:space="0" w:color="auto"/>
        <w:left w:val="none" w:sz="0" w:space="0" w:color="auto"/>
        <w:bottom w:val="none" w:sz="0" w:space="0" w:color="auto"/>
        <w:right w:val="none" w:sz="0" w:space="0" w:color="auto"/>
      </w:divBdr>
    </w:div>
    <w:div w:id="1889487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LuqmanFarooq/Software-Testing-Test-Planning-Project" TargetMode="External"/><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hyperlink" Target="https://github.com/LuqmanFarooq/Software-Testing-Test-Planning-Project" TargetMode="External"/><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qman\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Business report (Professional design).dotx</Template>
  <TotalTime>367</TotalTime>
  <Pages>4</Pages>
  <Words>438</Words>
  <Characters>2499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Luqman</dc:creator>
  <cp:keywords/>
  <dc:description/>
  <cp:lastModifiedBy>Luqman</cp:lastModifiedBy>
  <cp:revision>4</cp:revision>
  <dcterms:created xsi:type="dcterms:W3CDTF">2020-05-06T18:30:00Z</dcterms:created>
  <dcterms:modified xsi:type="dcterms:W3CDTF">2020-05-12T19:04:00Z</dcterms:modified>
</cp:coreProperties>
</file>