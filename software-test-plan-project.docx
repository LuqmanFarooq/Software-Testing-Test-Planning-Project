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E464EC7" w14:textId="77777777" w:rsidTr="004B7E44">
        <w:trPr>
          <w:trHeight w:val="2536"/>
        </w:trPr>
        <w:tc>
          <w:tcPr>
            <w:tcW w:w="8541" w:type="dxa"/>
            <w:tcBorders>
              <w:top w:val="nil"/>
              <w:left w:val="nil"/>
              <w:bottom w:val="nil"/>
              <w:right w:val="nil"/>
            </w:tcBorders>
          </w:tcPr>
          <w:p w14:paraId="772A3EAC" w14:textId="77777777" w:rsidR="004B7E44" w:rsidRDefault="004B7E44" w:rsidP="004B7E44">
            <w:r>
              <w:rPr>
                <w:noProof/>
              </w:rPr>
              <mc:AlternateContent>
                <mc:Choice Requires="wps">
                  <w:drawing>
                    <wp:inline distT="0" distB="0" distL="0" distR="0" wp14:anchorId="262BB24A" wp14:editId="75638AAF">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E551CCB" w14:textId="4F93D16D" w:rsidR="00063714" w:rsidRPr="004B7E44" w:rsidRDefault="00063714" w:rsidP="004B7E44">
                                  <w:pPr>
                                    <w:pStyle w:val="Title"/>
                                  </w:pPr>
                                  <w:r>
                                    <w:t>Software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2BB2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0E551CCB" w14:textId="4F93D16D" w:rsidR="00063714" w:rsidRPr="004B7E44" w:rsidRDefault="00063714" w:rsidP="004B7E44">
                            <w:pPr>
                              <w:pStyle w:val="Title"/>
                            </w:pPr>
                            <w:r>
                              <w:t>Software Testing</w:t>
                            </w:r>
                          </w:p>
                        </w:txbxContent>
                      </v:textbox>
                      <w10:anchorlock/>
                    </v:shape>
                  </w:pict>
                </mc:Fallback>
              </mc:AlternateContent>
            </w:r>
          </w:p>
          <w:p w14:paraId="2AB33DA1" w14:textId="77777777" w:rsidR="004B7E44" w:rsidRDefault="004B7E44" w:rsidP="004B7E44">
            <w:r>
              <w:rPr>
                <w:noProof/>
              </w:rPr>
              <mc:AlternateContent>
                <mc:Choice Requires="wps">
                  <w:drawing>
                    <wp:inline distT="0" distB="0" distL="0" distR="0" wp14:anchorId="06CC588F" wp14:editId="3EEE8D07">
                      <wp:extent cx="4503420" cy="45720"/>
                      <wp:effectExtent l="19050" t="38100" r="49530" b="49530"/>
                      <wp:docPr id="5" name="Straight Connector 5" descr="text divider"/>
                      <wp:cNvGraphicFramePr/>
                      <a:graphic xmlns:a="http://schemas.openxmlformats.org/drawingml/2006/main">
                        <a:graphicData uri="http://schemas.microsoft.com/office/word/2010/wordprocessingShape">
                          <wps:wsp>
                            <wps:cNvCnPr/>
                            <wps:spPr>
                              <a:xfrm>
                                <a:off x="0" y="0"/>
                                <a:ext cx="4503420" cy="4572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0C062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354.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" strokecolor="white [3212]" strokeweight="6pt">
                      <w10:anchorlock/>
                    </v:line>
                  </w:pict>
                </mc:Fallback>
              </mc:AlternateContent>
            </w:r>
          </w:p>
          <w:p w14:paraId="395007C1" w14:textId="77777777" w:rsidR="004B7E44" w:rsidRDefault="004B7E44" w:rsidP="004B7E44">
            <w:r>
              <w:rPr>
                <w:noProof/>
              </w:rPr>
              <mc:AlternateContent>
                <mc:Choice Requires="wps">
                  <w:drawing>
                    <wp:inline distT="0" distB="0" distL="0" distR="0" wp14:anchorId="62AFBDD2" wp14:editId="0B1205C5">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923AF09" w14:textId="085520C2" w:rsidR="00063714" w:rsidRPr="004B7E44" w:rsidRDefault="00063714" w:rsidP="004B7E44">
                                  <w:pPr>
                                    <w:pStyle w:val="Subtitle"/>
                                  </w:pPr>
                                  <w:r w:rsidRPr="00E952C5">
                                    <w:t>Test Planning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AFBDD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923AF09" w14:textId="085520C2" w:rsidR="00063714" w:rsidRPr="004B7E44" w:rsidRDefault="00063714" w:rsidP="004B7E44">
                            <w:pPr>
                              <w:pStyle w:val="Subtitle"/>
                            </w:pPr>
                            <w:r w:rsidRPr="00E952C5">
                              <w:t>Test Planning Project</w:t>
                            </w:r>
                          </w:p>
                        </w:txbxContent>
                      </v:textbox>
                      <w10:anchorlock/>
                    </v:shape>
                  </w:pict>
                </mc:Fallback>
              </mc:AlternateContent>
            </w:r>
          </w:p>
        </w:tc>
      </w:tr>
      <w:tr w:rsidR="004B7E44" w14:paraId="16425A7D" w14:textId="77777777" w:rsidTr="004B7E44">
        <w:trPr>
          <w:trHeight w:val="3814"/>
        </w:trPr>
        <w:tc>
          <w:tcPr>
            <w:tcW w:w="8541" w:type="dxa"/>
            <w:tcBorders>
              <w:top w:val="nil"/>
              <w:left w:val="nil"/>
              <w:bottom w:val="nil"/>
              <w:right w:val="nil"/>
            </w:tcBorders>
            <w:vAlign w:val="bottom"/>
          </w:tcPr>
          <w:p w14:paraId="7A49160F" w14:textId="77777777" w:rsidR="004B7E44" w:rsidRDefault="004B7E44" w:rsidP="004B7E44">
            <w:pPr>
              <w:rPr>
                <w:noProof/>
              </w:rPr>
            </w:pPr>
            <w:r>
              <w:rPr>
                <w:noProof/>
              </w:rPr>
              <mc:AlternateContent>
                <mc:Choice Requires="wps">
                  <w:drawing>
                    <wp:inline distT="0" distB="0" distL="0" distR="0" wp14:anchorId="4D74204C" wp14:editId="7B07D34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B1B60F8" w14:textId="7A9C242E" w:rsidR="00063714" w:rsidRPr="00FE12DA" w:rsidRDefault="00063714" w:rsidP="00FE12DA">
                                  <w:pPr>
                                    <w:rPr>
                                      <w:sz w:val="48"/>
                                      <w:szCs w:val="48"/>
                                    </w:rPr>
                                  </w:pPr>
                                  <w:r w:rsidRPr="00FE12DA">
                                    <w:rPr>
                                      <w:sz w:val="48"/>
                                      <w:szCs w:val="48"/>
                                    </w:rPr>
                                    <w:t>GitHub Repository</w:t>
                                  </w:r>
                                </w:p>
                                <w:p w14:paraId="5463C835" w14:textId="77777777" w:rsidR="00063714" w:rsidRDefault="00063714"/>
                                <w:p w14:paraId="1304895A" w14:textId="77777777" w:rsidR="00063714" w:rsidRPr="004B7E44" w:rsidRDefault="00063714" w:rsidP="006A3B10">
                                  <w:bookmarkStart w:id="0" w:name="_Toc40308893"/>
                                  <w:r>
                                    <w:t>GitHub Repository</w:t>
                                  </w:r>
                                  <w:bookmarkEnd w:id="0"/>
                                </w:p>
                                <w:p w14:paraId="3015EAFB" w14:textId="77777777" w:rsidR="00063714" w:rsidRDefault="00063714"/>
                                <w:p w14:paraId="112B4E54" w14:textId="53E47C3E" w:rsidR="00063714" w:rsidRPr="004B7E44" w:rsidRDefault="00063714" w:rsidP="00556B51">
                                  <w:bookmarkStart w:id="1" w:name="_Toc40308894"/>
                                  <w:r>
                                    <w:t>GitHub Repository</w:t>
                                  </w:r>
                                  <w:bookmarkEnd w:id="1"/>
                                </w:p>
                                <w:p w14:paraId="45689893" w14:textId="77777777" w:rsidR="00063714" w:rsidRDefault="00063714"/>
                                <w:p w14:paraId="72DA5CA2" w14:textId="58B211BF" w:rsidR="00063714" w:rsidRPr="004B7E44" w:rsidRDefault="00063714" w:rsidP="006A3B10">
                                  <w:bookmarkStart w:id="2" w:name="_Toc40308895"/>
                                  <w:r>
                                    <w:t>GitHub Repository</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4204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2B1B60F8" w14:textId="7A9C242E" w:rsidR="00063714" w:rsidRPr="00FE12DA" w:rsidRDefault="00063714" w:rsidP="00FE12DA">
                            <w:pPr>
                              <w:rPr>
                                <w:sz w:val="48"/>
                                <w:szCs w:val="48"/>
                              </w:rPr>
                            </w:pPr>
                            <w:r w:rsidRPr="00FE12DA">
                              <w:rPr>
                                <w:sz w:val="48"/>
                                <w:szCs w:val="48"/>
                              </w:rPr>
                              <w:t>GitHub Repository</w:t>
                            </w:r>
                          </w:p>
                          <w:p w14:paraId="5463C835" w14:textId="77777777" w:rsidR="00063714" w:rsidRDefault="00063714"/>
                          <w:p w14:paraId="1304895A" w14:textId="77777777" w:rsidR="00063714" w:rsidRPr="004B7E44" w:rsidRDefault="00063714" w:rsidP="006A3B10">
                            <w:bookmarkStart w:id="3" w:name="_Toc40308893"/>
                            <w:r>
                              <w:t>GitHub Repository</w:t>
                            </w:r>
                            <w:bookmarkEnd w:id="3"/>
                          </w:p>
                          <w:p w14:paraId="3015EAFB" w14:textId="77777777" w:rsidR="00063714" w:rsidRDefault="00063714"/>
                          <w:p w14:paraId="112B4E54" w14:textId="53E47C3E" w:rsidR="00063714" w:rsidRPr="004B7E44" w:rsidRDefault="00063714" w:rsidP="00556B51">
                            <w:bookmarkStart w:id="4" w:name="_Toc40308894"/>
                            <w:r>
                              <w:t>GitHub Repository</w:t>
                            </w:r>
                            <w:bookmarkEnd w:id="4"/>
                          </w:p>
                          <w:p w14:paraId="45689893" w14:textId="77777777" w:rsidR="00063714" w:rsidRDefault="00063714"/>
                          <w:p w14:paraId="72DA5CA2" w14:textId="58B211BF" w:rsidR="00063714" w:rsidRPr="004B7E44" w:rsidRDefault="00063714" w:rsidP="006A3B10">
                            <w:bookmarkStart w:id="5" w:name="_Toc40308895"/>
                            <w:r>
                              <w:t>GitHub Repository</w:t>
                            </w:r>
                            <w:bookmarkEnd w:id="5"/>
                          </w:p>
                        </w:txbxContent>
                      </v:textbox>
                      <w10:anchorlock/>
                    </v:shape>
                  </w:pict>
                </mc:Fallback>
              </mc:AlternateContent>
            </w:r>
          </w:p>
          <w:p w14:paraId="60E0419F" w14:textId="77777777" w:rsidR="004B7E44" w:rsidRDefault="004B7E44" w:rsidP="004B7E44">
            <w:pPr>
              <w:rPr>
                <w:noProof/>
              </w:rPr>
            </w:pPr>
            <w:r>
              <w:rPr>
                <w:noProof/>
              </w:rPr>
              <mc:AlternateContent>
                <mc:Choice Requires="wps">
                  <w:drawing>
                    <wp:inline distT="0" distB="0" distL="0" distR="0" wp14:anchorId="76406809" wp14:editId="7FFB9080">
                      <wp:extent cx="2524259" cy="762000"/>
                      <wp:effectExtent l="0" t="0" r="0" b="0"/>
                      <wp:docPr id="7" name="Text Box 7"/>
                      <wp:cNvGraphicFramePr/>
                      <a:graphic xmlns:a="http://schemas.openxmlformats.org/drawingml/2006/main">
                        <a:graphicData uri="http://schemas.microsoft.com/office/word/2010/wordprocessingShape">
                          <wps:wsp>
                            <wps:cNvSpPr txBox="1"/>
                            <wps:spPr>
                              <a:xfrm>
                                <a:off x="0" y="0"/>
                                <a:ext cx="2524259" cy="762000"/>
                              </a:xfrm>
                              <a:prstGeom prst="rect">
                                <a:avLst/>
                              </a:prstGeom>
                              <a:noFill/>
                              <a:ln w="6350">
                                <a:noFill/>
                              </a:ln>
                            </wps:spPr>
                            <wps:txbx>
                              <w:txbxContent>
                                <w:p w14:paraId="593573E6" w14:textId="2F4F7FA1" w:rsidR="00063714" w:rsidRPr="00422B2E" w:rsidRDefault="00063714" w:rsidP="004B7E44">
                                  <w:pPr>
                                    <w:rPr>
                                      <w:color w:val="FFFF00"/>
                                    </w:rPr>
                                  </w:pPr>
                                  <w:hyperlink r:id="rId8" w:history="1">
                                    <w:r w:rsidRPr="00422B2E">
                                      <w:rPr>
                                        <w:rStyle w:val="Hyperlink"/>
                                        <w:color w:val="FFFF00"/>
                                      </w:rPr>
                                      <w:t>https://github.com/LuqmanFarooq/Software-Testing-Test-Planning-Project</w:t>
                                    </w:r>
                                  </w:hyperlink>
                                </w:p>
                                <w:p w14:paraId="72AC19E4" w14:textId="77777777" w:rsidR="00063714" w:rsidRDefault="00063714"/>
                                <w:p w14:paraId="4F6A29C7" w14:textId="77777777" w:rsidR="00063714" w:rsidRPr="00422B2E" w:rsidRDefault="00063714" w:rsidP="004B7E44">
                                  <w:pPr>
                                    <w:rPr>
                                      <w:color w:val="FFFF00"/>
                                    </w:rPr>
                                  </w:pPr>
                                  <w:hyperlink r:id="rId9" w:history="1">
                                    <w:r w:rsidRPr="00422B2E">
                                      <w:rPr>
                                        <w:rStyle w:val="Hyperlink"/>
                                        <w:color w:val="FFFF00"/>
                                      </w:rPr>
                                      <w:t>https://github.com/LuqmanFarooq/Software-Testing-Test-Planning-Project</w:t>
                                    </w:r>
                                  </w:hyperlink>
                                </w:p>
                                <w:p w14:paraId="36D18B23" w14:textId="77777777" w:rsidR="00063714" w:rsidRDefault="00063714"/>
                                <w:p w14:paraId="5B3267C4" w14:textId="1FD3A15F" w:rsidR="00063714" w:rsidRPr="00422B2E" w:rsidRDefault="00063714" w:rsidP="004B7E44">
                                  <w:pPr>
                                    <w:rPr>
                                      <w:color w:val="FFFF00"/>
                                    </w:rPr>
                                  </w:pPr>
                                  <w:hyperlink r:id="rId10" w:history="1">
                                    <w:r w:rsidRPr="00422B2E">
                                      <w:rPr>
                                        <w:rStyle w:val="Hyperlink"/>
                                        <w:color w:val="FFFF00"/>
                                      </w:rPr>
                                      <w:t>https://github.com/LuqmanFarooq/Software-Testing-Test-Planning-Project</w:t>
                                    </w:r>
                                  </w:hyperlink>
                                </w:p>
                                <w:p w14:paraId="37C3C097" w14:textId="77777777" w:rsidR="00063714" w:rsidRDefault="00063714"/>
                                <w:p w14:paraId="6A9627F1" w14:textId="6BC03A64" w:rsidR="00063714" w:rsidRPr="00422B2E" w:rsidRDefault="00063714" w:rsidP="004B7E44">
                                  <w:pPr>
                                    <w:rPr>
                                      <w:color w:val="FFFF00"/>
                                    </w:rPr>
                                  </w:pPr>
                                  <w:hyperlink r:id="rId11" w:history="1">
                                    <w:r w:rsidRPr="00422B2E">
                                      <w:rPr>
                                        <w:rStyle w:val="Hyperlink"/>
                                        <w:color w:val="FFFF00"/>
                                      </w:rPr>
                                      <w:t>https://github.com/LuqmanFarooq/Software-Testing-Test-Planning-Project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406809" id="Text Box 7" o:spid="_x0000_s1029" type="#_x0000_t202" style="width:198.7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" filled="f" stroked="f" strokeweight=".5pt">
                      <v:textbox>
                        <w:txbxContent>
                          <w:p w14:paraId="593573E6" w14:textId="2F4F7FA1" w:rsidR="00063714" w:rsidRPr="00422B2E" w:rsidRDefault="00063714" w:rsidP="004B7E44">
                            <w:pPr>
                              <w:rPr>
                                <w:color w:val="FFFF00"/>
                              </w:rPr>
                            </w:pPr>
                            <w:hyperlink r:id="rId12" w:history="1">
                              <w:r w:rsidRPr="00422B2E">
                                <w:rPr>
                                  <w:rStyle w:val="Hyperlink"/>
                                  <w:color w:val="FFFF00"/>
                                </w:rPr>
                                <w:t>https://github.com/LuqmanFarooq/Software-Testing-Test-Planning-Project</w:t>
                              </w:r>
                            </w:hyperlink>
                          </w:p>
                          <w:p w14:paraId="72AC19E4" w14:textId="77777777" w:rsidR="00063714" w:rsidRDefault="00063714"/>
                          <w:p w14:paraId="4F6A29C7" w14:textId="77777777" w:rsidR="00063714" w:rsidRPr="00422B2E" w:rsidRDefault="00063714" w:rsidP="004B7E44">
                            <w:pPr>
                              <w:rPr>
                                <w:color w:val="FFFF00"/>
                              </w:rPr>
                            </w:pPr>
                            <w:hyperlink r:id="rId13" w:history="1">
                              <w:r w:rsidRPr="00422B2E">
                                <w:rPr>
                                  <w:rStyle w:val="Hyperlink"/>
                                  <w:color w:val="FFFF00"/>
                                </w:rPr>
                                <w:t>https://github.com/LuqmanFarooq/Software-Testing-Test-Planning-Project</w:t>
                              </w:r>
                            </w:hyperlink>
                          </w:p>
                          <w:p w14:paraId="36D18B23" w14:textId="77777777" w:rsidR="00063714" w:rsidRDefault="00063714"/>
                          <w:p w14:paraId="5B3267C4" w14:textId="1FD3A15F" w:rsidR="00063714" w:rsidRPr="00422B2E" w:rsidRDefault="00063714" w:rsidP="004B7E44">
                            <w:pPr>
                              <w:rPr>
                                <w:color w:val="FFFF00"/>
                              </w:rPr>
                            </w:pPr>
                            <w:hyperlink r:id="rId14" w:history="1">
                              <w:r w:rsidRPr="00422B2E">
                                <w:rPr>
                                  <w:rStyle w:val="Hyperlink"/>
                                  <w:color w:val="FFFF00"/>
                                </w:rPr>
                                <w:t>https://github.com/LuqmanFarooq/Software-Testing-Test-Planning-Project</w:t>
                              </w:r>
                            </w:hyperlink>
                          </w:p>
                          <w:p w14:paraId="37C3C097" w14:textId="77777777" w:rsidR="00063714" w:rsidRDefault="00063714"/>
                          <w:p w14:paraId="6A9627F1" w14:textId="6BC03A64" w:rsidR="00063714" w:rsidRPr="00422B2E" w:rsidRDefault="00063714" w:rsidP="004B7E44">
                            <w:pPr>
                              <w:rPr>
                                <w:color w:val="FFFF00"/>
                              </w:rPr>
                            </w:pPr>
                            <w:hyperlink r:id="rId15" w:history="1">
                              <w:r w:rsidRPr="00422B2E">
                                <w:rPr>
                                  <w:rStyle w:val="Hyperlink"/>
                                  <w:color w:val="FFFF00"/>
                                </w:rPr>
                                <w:t>https://github.com/LuqmanFarooq/Software-Testing-Test-Planning-Project</w:t>
                              </w:r>
                            </w:hyperlink>
                          </w:p>
                        </w:txbxContent>
                      </v:textbox>
                      <w10:anchorlock/>
                    </v:shape>
                  </w:pict>
                </mc:Fallback>
              </mc:AlternateContent>
            </w:r>
            <w:r>
              <w:rPr>
                <w:noProof/>
              </w:rPr>
              <mc:AlternateContent>
                <mc:Choice Requires="wps">
                  <w:drawing>
                    <wp:inline distT="0" distB="0" distL="0" distR="0" wp14:anchorId="0B9A8B17" wp14:editId="42D6A80E">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DD62C5B" w14:textId="0F34B0A9" w:rsidR="00063714" w:rsidRDefault="00063714" w:rsidP="004B7E44">
                                  <w:r>
                                    <w:t>Muhammad Luqman</w:t>
                                  </w:r>
                                </w:p>
                                <w:p w14:paraId="0C705A7B" w14:textId="77777777" w:rsidR="00063714" w:rsidRPr="004B7E44" w:rsidRDefault="00063714" w:rsidP="004B7E44">
                                  <w:r>
                                    <w:t>G00353385</w:t>
                                  </w:r>
                                </w:p>
                                <w:p w14:paraId="4D4BD5BB" w14:textId="77777777" w:rsidR="00063714" w:rsidRDefault="00063714"/>
                                <w:p w14:paraId="715357D9" w14:textId="77777777" w:rsidR="00063714" w:rsidRDefault="00063714" w:rsidP="004B7E44">
                                  <w:r>
                                    <w:t>Muhammad Luqman</w:t>
                                  </w:r>
                                </w:p>
                                <w:p w14:paraId="255E15C5" w14:textId="77777777" w:rsidR="00063714" w:rsidRPr="004B7E44" w:rsidRDefault="00063714" w:rsidP="004B7E44">
                                  <w:r>
                                    <w:t>G00353385</w:t>
                                  </w:r>
                                </w:p>
                                <w:p w14:paraId="2575FCD0" w14:textId="77777777" w:rsidR="00063714" w:rsidRDefault="00063714"/>
                                <w:p w14:paraId="6A794E6F" w14:textId="77777777" w:rsidR="00063714" w:rsidRDefault="00063714" w:rsidP="004B7E44">
                                  <w:r>
                                    <w:t>Muhammad Luqman</w:t>
                                  </w:r>
                                </w:p>
                                <w:p w14:paraId="4AC2D802" w14:textId="77777777" w:rsidR="00063714" w:rsidRPr="004B7E44" w:rsidRDefault="00063714" w:rsidP="004B7E44">
                                  <w:r>
                                    <w:t>G00353385</w:t>
                                  </w:r>
                                </w:p>
                                <w:p w14:paraId="2FE59CD8" w14:textId="77777777" w:rsidR="00063714" w:rsidRDefault="00063714"/>
                                <w:p w14:paraId="66CE8A83" w14:textId="77777777" w:rsidR="00063714" w:rsidRDefault="00063714" w:rsidP="004B7E44">
                                  <w:r>
                                    <w:t>Muhammad Luqman</w:t>
                                  </w:r>
                                </w:p>
                                <w:p w14:paraId="1CA4B077" w14:textId="423DB590" w:rsidR="00063714" w:rsidRPr="004B7E44" w:rsidRDefault="00063714" w:rsidP="004B7E44">
                                  <w:r>
                                    <w:t>G00353385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A8B1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2DD62C5B" w14:textId="0F34B0A9" w:rsidR="00063714" w:rsidRDefault="00063714" w:rsidP="004B7E44">
                            <w:r>
                              <w:t>Muhammad Luqman</w:t>
                            </w:r>
                          </w:p>
                          <w:p w14:paraId="0C705A7B" w14:textId="77777777" w:rsidR="00063714" w:rsidRPr="004B7E44" w:rsidRDefault="00063714" w:rsidP="004B7E44">
                            <w:r>
                              <w:t>G00353385</w:t>
                            </w:r>
                          </w:p>
                          <w:p w14:paraId="4D4BD5BB" w14:textId="77777777" w:rsidR="00063714" w:rsidRDefault="00063714"/>
                          <w:p w14:paraId="715357D9" w14:textId="77777777" w:rsidR="00063714" w:rsidRDefault="00063714" w:rsidP="004B7E44">
                            <w:r>
                              <w:t>Muhammad Luqman</w:t>
                            </w:r>
                          </w:p>
                          <w:p w14:paraId="255E15C5" w14:textId="77777777" w:rsidR="00063714" w:rsidRPr="004B7E44" w:rsidRDefault="00063714" w:rsidP="004B7E44">
                            <w:r>
                              <w:t>G00353385</w:t>
                            </w:r>
                          </w:p>
                          <w:p w14:paraId="2575FCD0" w14:textId="77777777" w:rsidR="00063714" w:rsidRDefault="00063714"/>
                          <w:p w14:paraId="6A794E6F" w14:textId="77777777" w:rsidR="00063714" w:rsidRDefault="00063714" w:rsidP="004B7E44">
                            <w:r>
                              <w:t>Muhammad Luqman</w:t>
                            </w:r>
                          </w:p>
                          <w:p w14:paraId="4AC2D802" w14:textId="77777777" w:rsidR="00063714" w:rsidRPr="004B7E44" w:rsidRDefault="00063714" w:rsidP="004B7E44">
                            <w:r>
                              <w:t>G00353385</w:t>
                            </w:r>
                          </w:p>
                          <w:p w14:paraId="2FE59CD8" w14:textId="77777777" w:rsidR="00063714" w:rsidRDefault="00063714"/>
                          <w:p w14:paraId="66CE8A83" w14:textId="77777777" w:rsidR="00063714" w:rsidRDefault="00063714" w:rsidP="004B7E44">
                            <w:r>
                              <w:t>Muhammad Luqman</w:t>
                            </w:r>
                          </w:p>
                          <w:p w14:paraId="1CA4B077" w14:textId="423DB590" w:rsidR="00063714" w:rsidRPr="004B7E44" w:rsidRDefault="00063714" w:rsidP="004B7E44">
                            <w:r>
                              <w:t>G00353385</w:t>
                            </w:r>
                          </w:p>
                        </w:txbxContent>
                      </v:textbox>
                      <w10:anchorlock/>
                    </v:shape>
                  </w:pict>
                </mc:Fallback>
              </mc:AlternateContent>
            </w:r>
          </w:p>
        </w:tc>
      </w:tr>
    </w:tbl>
    <w:p w14:paraId="0A962C34" w14:textId="0D9CAFB0" w:rsidR="004B7E44" w:rsidRDefault="004B7E44" w:rsidP="004B7E44">
      <w:r>
        <w:rPr>
          <w:noProof/>
        </w:rPr>
        <w:drawing>
          <wp:anchor distT="0" distB="0" distL="114300" distR="114300" simplePos="0" relativeHeight="251658240" behindDoc="1" locked="0" layoutInCell="1" allowOverlap="1" wp14:anchorId="3FF9EB7D" wp14:editId="71CC0268">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A85547B" wp14:editId="2806C089">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FED7"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3E2A829C" w14:textId="1721799F" w:rsidR="004B7E44" w:rsidRDefault="00F35CA9" w:rsidP="00F35CA9">
      <w:pPr>
        <w:spacing w:after="200"/>
        <w:jc w:val="center"/>
      </w:pPr>
      <w:r>
        <w:rPr>
          <w:b/>
          <w:noProof/>
        </w:rPr>
        <w:drawing>
          <wp:inline distT="0" distB="0" distL="0" distR="0" wp14:anchorId="7A438B5F" wp14:editId="2FB21CA8">
            <wp:extent cx="408432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4320" cy="1371600"/>
                    </a:xfrm>
                    <a:prstGeom prst="rect">
                      <a:avLst/>
                    </a:prstGeom>
                    <a:noFill/>
                    <a:ln>
                      <a:noFill/>
                    </a:ln>
                  </pic:spPr>
                </pic:pic>
              </a:graphicData>
            </a:graphic>
          </wp:inline>
        </w:drawing>
      </w:r>
      <w:r w:rsidR="004B7E44">
        <w:br w:type="page"/>
      </w:r>
    </w:p>
    <w:sdt>
      <w:sdtPr>
        <w:rPr>
          <w:rFonts w:asciiTheme="minorHAnsi" w:eastAsiaTheme="minorEastAsia" w:hAnsiTheme="minorHAnsi" w:cstheme="minorBidi"/>
          <w:color w:val="auto"/>
          <w:sz w:val="28"/>
          <w:szCs w:val="22"/>
        </w:rPr>
        <w:id w:val="-1736775868"/>
        <w:docPartObj>
          <w:docPartGallery w:val="Table of Contents"/>
          <w:docPartUnique/>
        </w:docPartObj>
      </w:sdtPr>
      <w:sdtEndPr>
        <w:rPr>
          <w:b/>
          <w:bCs/>
          <w:noProof/>
        </w:rPr>
      </w:sdtEndPr>
      <w:sdtContent>
        <w:p w14:paraId="4DFF93CF" w14:textId="3AEDB4CB" w:rsidR="002C6B46" w:rsidRDefault="002C6B46">
          <w:pPr>
            <w:pStyle w:val="TOCHeading"/>
          </w:pPr>
          <w:r>
            <w:t>Table of Contents</w:t>
          </w:r>
        </w:p>
        <w:bookmarkStart w:id="6" w:name="_GoBack"/>
        <w:bookmarkEnd w:id="6"/>
        <w:p w14:paraId="1397499F" w14:textId="076186D1" w:rsidR="006D6149" w:rsidRDefault="002C6B46">
          <w:pPr>
            <w:pStyle w:val="TOC1"/>
            <w:tabs>
              <w:tab w:val="right" w:leader="dot" w:pos="9926"/>
            </w:tabs>
            <w:rPr>
              <w:noProof/>
              <w:sz w:val="22"/>
              <w:lang w:val="en-GB" w:eastAsia="en-GB"/>
            </w:rPr>
          </w:pPr>
          <w:r>
            <w:fldChar w:fldCharType="begin"/>
          </w:r>
          <w:r>
            <w:instrText xml:space="preserve"> TOC \o "1-3" \h \z \u </w:instrText>
          </w:r>
          <w:r>
            <w:fldChar w:fldCharType="separate"/>
          </w:r>
          <w:hyperlink w:anchor="_Toc40389808" w:history="1">
            <w:r w:rsidR="006D6149" w:rsidRPr="00B20BAE">
              <w:rPr>
                <w:rStyle w:val="Hyperlink"/>
                <w:noProof/>
              </w:rPr>
              <w:t>INTRODUCTION</w:t>
            </w:r>
            <w:r w:rsidR="006D6149">
              <w:rPr>
                <w:noProof/>
                <w:webHidden/>
              </w:rPr>
              <w:tab/>
            </w:r>
            <w:r w:rsidR="006D6149">
              <w:rPr>
                <w:noProof/>
                <w:webHidden/>
              </w:rPr>
              <w:fldChar w:fldCharType="begin"/>
            </w:r>
            <w:r w:rsidR="006D6149">
              <w:rPr>
                <w:noProof/>
                <w:webHidden/>
              </w:rPr>
              <w:instrText xml:space="preserve"> PAGEREF _Toc40389808 \h </w:instrText>
            </w:r>
            <w:r w:rsidR="006D6149">
              <w:rPr>
                <w:noProof/>
                <w:webHidden/>
              </w:rPr>
            </w:r>
            <w:r w:rsidR="006D6149">
              <w:rPr>
                <w:noProof/>
                <w:webHidden/>
              </w:rPr>
              <w:fldChar w:fldCharType="separate"/>
            </w:r>
            <w:r w:rsidR="006D6149">
              <w:rPr>
                <w:noProof/>
                <w:webHidden/>
              </w:rPr>
              <w:t>4</w:t>
            </w:r>
            <w:r w:rsidR="006D6149">
              <w:rPr>
                <w:noProof/>
                <w:webHidden/>
              </w:rPr>
              <w:fldChar w:fldCharType="end"/>
            </w:r>
          </w:hyperlink>
        </w:p>
        <w:p w14:paraId="2DF009EB" w14:textId="06A14F77" w:rsidR="006D6149" w:rsidRDefault="006D6149">
          <w:pPr>
            <w:pStyle w:val="TOC1"/>
            <w:tabs>
              <w:tab w:val="right" w:leader="dot" w:pos="9926"/>
            </w:tabs>
            <w:rPr>
              <w:noProof/>
              <w:sz w:val="22"/>
              <w:lang w:val="en-GB" w:eastAsia="en-GB"/>
            </w:rPr>
          </w:pPr>
          <w:hyperlink w:anchor="_Toc40389809" w:history="1">
            <w:r w:rsidRPr="00B20BAE">
              <w:rPr>
                <w:rStyle w:val="Hyperlink"/>
                <w:noProof/>
              </w:rPr>
              <w:t>Objectives and Tasks</w:t>
            </w:r>
            <w:r>
              <w:rPr>
                <w:noProof/>
                <w:webHidden/>
              </w:rPr>
              <w:tab/>
            </w:r>
            <w:r>
              <w:rPr>
                <w:noProof/>
                <w:webHidden/>
              </w:rPr>
              <w:fldChar w:fldCharType="begin"/>
            </w:r>
            <w:r>
              <w:rPr>
                <w:noProof/>
                <w:webHidden/>
              </w:rPr>
              <w:instrText xml:space="preserve"> PAGEREF _Toc40389809 \h </w:instrText>
            </w:r>
            <w:r>
              <w:rPr>
                <w:noProof/>
                <w:webHidden/>
              </w:rPr>
            </w:r>
            <w:r>
              <w:rPr>
                <w:noProof/>
                <w:webHidden/>
              </w:rPr>
              <w:fldChar w:fldCharType="separate"/>
            </w:r>
            <w:r>
              <w:rPr>
                <w:noProof/>
                <w:webHidden/>
              </w:rPr>
              <w:t>6</w:t>
            </w:r>
            <w:r>
              <w:rPr>
                <w:noProof/>
                <w:webHidden/>
              </w:rPr>
              <w:fldChar w:fldCharType="end"/>
            </w:r>
          </w:hyperlink>
        </w:p>
        <w:p w14:paraId="6CB935D7" w14:textId="7815FD9F" w:rsidR="006D6149" w:rsidRDefault="006D6149">
          <w:pPr>
            <w:pStyle w:val="TOC1"/>
            <w:tabs>
              <w:tab w:val="right" w:leader="dot" w:pos="9926"/>
            </w:tabs>
            <w:rPr>
              <w:noProof/>
              <w:sz w:val="22"/>
              <w:lang w:val="en-GB" w:eastAsia="en-GB"/>
            </w:rPr>
          </w:pPr>
          <w:hyperlink w:anchor="_Toc40389810" w:history="1">
            <w:r w:rsidRPr="00B20BAE">
              <w:rPr>
                <w:rStyle w:val="Hyperlink"/>
                <w:noProof/>
              </w:rPr>
              <w:t>Scope</w:t>
            </w:r>
            <w:r>
              <w:rPr>
                <w:noProof/>
                <w:webHidden/>
              </w:rPr>
              <w:tab/>
            </w:r>
            <w:r>
              <w:rPr>
                <w:noProof/>
                <w:webHidden/>
              </w:rPr>
              <w:fldChar w:fldCharType="begin"/>
            </w:r>
            <w:r>
              <w:rPr>
                <w:noProof/>
                <w:webHidden/>
              </w:rPr>
              <w:instrText xml:space="preserve"> PAGEREF _Toc40389810 \h </w:instrText>
            </w:r>
            <w:r>
              <w:rPr>
                <w:noProof/>
                <w:webHidden/>
              </w:rPr>
            </w:r>
            <w:r>
              <w:rPr>
                <w:noProof/>
                <w:webHidden/>
              </w:rPr>
              <w:fldChar w:fldCharType="separate"/>
            </w:r>
            <w:r>
              <w:rPr>
                <w:noProof/>
                <w:webHidden/>
              </w:rPr>
              <w:t>6</w:t>
            </w:r>
            <w:r>
              <w:rPr>
                <w:noProof/>
                <w:webHidden/>
              </w:rPr>
              <w:fldChar w:fldCharType="end"/>
            </w:r>
          </w:hyperlink>
        </w:p>
        <w:p w14:paraId="18535F29" w14:textId="6C69BC9E" w:rsidR="006D6149" w:rsidRDefault="006D6149">
          <w:pPr>
            <w:pStyle w:val="TOC1"/>
            <w:tabs>
              <w:tab w:val="right" w:leader="dot" w:pos="9926"/>
            </w:tabs>
            <w:rPr>
              <w:noProof/>
              <w:sz w:val="22"/>
              <w:lang w:val="en-GB" w:eastAsia="en-GB"/>
            </w:rPr>
          </w:pPr>
          <w:hyperlink w:anchor="_Toc40389811" w:history="1">
            <w:r w:rsidRPr="00B20BAE">
              <w:rPr>
                <w:rStyle w:val="Hyperlink"/>
                <w:noProof/>
              </w:rPr>
              <w:t>TESTING STRATEGY</w:t>
            </w:r>
            <w:r>
              <w:rPr>
                <w:noProof/>
                <w:webHidden/>
              </w:rPr>
              <w:tab/>
            </w:r>
            <w:r>
              <w:rPr>
                <w:noProof/>
                <w:webHidden/>
              </w:rPr>
              <w:fldChar w:fldCharType="begin"/>
            </w:r>
            <w:r>
              <w:rPr>
                <w:noProof/>
                <w:webHidden/>
              </w:rPr>
              <w:instrText xml:space="preserve"> PAGEREF _Toc40389811 \h </w:instrText>
            </w:r>
            <w:r>
              <w:rPr>
                <w:noProof/>
                <w:webHidden/>
              </w:rPr>
            </w:r>
            <w:r>
              <w:rPr>
                <w:noProof/>
                <w:webHidden/>
              </w:rPr>
              <w:fldChar w:fldCharType="separate"/>
            </w:r>
            <w:r>
              <w:rPr>
                <w:noProof/>
                <w:webHidden/>
              </w:rPr>
              <w:t>7</w:t>
            </w:r>
            <w:r>
              <w:rPr>
                <w:noProof/>
                <w:webHidden/>
              </w:rPr>
              <w:fldChar w:fldCharType="end"/>
            </w:r>
          </w:hyperlink>
        </w:p>
        <w:p w14:paraId="51766AA8" w14:textId="57C9F45F" w:rsidR="006D6149" w:rsidRDefault="006D6149">
          <w:pPr>
            <w:pStyle w:val="TOC2"/>
            <w:tabs>
              <w:tab w:val="right" w:leader="dot" w:pos="9926"/>
            </w:tabs>
            <w:rPr>
              <w:noProof/>
              <w:sz w:val="22"/>
              <w:lang w:val="en-GB" w:eastAsia="en-GB"/>
            </w:rPr>
          </w:pPr>
          <w:hyperlink w:anchor="_Toc40389812" w:history="1">
            <w:r w:rsidRPr="00B20BAE">
              <w:rPr>
                <w:rStyle w:val="Hyperlink"/>
                <w:noProof/>
              </w:rPr>
              <w:t>Description of Test Environment</w:t>
            </w:r>
            <w:r>
              <w:rPr>
                <w:noProof/>
                <w:webHidden/>
              </w:rPr>
              <w:tab/>
            </w:r>
            <w:r>
              <w:rPr>
                <w:noProof/>
                <w:webHidden/>
              </w:rPr>
              <w:fldChar w:fldCharType="begin"/>
            </w:r>
            <w:r>
              <w:rPr>
                <w:noProof/>
                <w:webHidden/>
              </w:rPr>
              <w:instrText xml:space="preserve"> PAGEREF _Toc40389812 \h </w:instrText>
            </w:r>
            <w:r>
              <w:rPr>
                <w:noProof/>
                <w:webHidden/>
              </w:rPr>
            </w:r>
            <w:r>
              <w:rPr>
                <w:noProof/>
                <w:webHidden/>
              </w:rPr>
              <w:fldChar w:fldCharType="separate"/>
            </w:r>
            <w:r>
              <w:rPr>
                <w:noProof/>
                <w:webHidden/>
              </w:rPr>
              <w:t>7</w:t>
            </w:r>
            <w:r>
              <w:rPr>
                <w:noProof/>
                <w:webHidden/>
              </w:rPr>
              <w:fldChar w:fldCharType="end"/>
            </w:r>
          </w:hyperlink>
        </w:p>
        <w:p w14:paraId="46E682CD" w14:textId="3CF40F83" w:rsidR="006D6149" w:rsidRDefault="006D6149">
          <w:pPr>
            <w:pStyle w:val="TOC2"/>
            <w:tabs>
              <w:tab w:val="right" w:leader="dot" w:pos="9926"/>
            </w:tabs>
            <w:rPr>
              <w:noProof/>
              <w:sz w:val="22"/>
              <w:lang w:val="en-GB" w:eastAsia="en-GB"/>
            </w:rPr>
          </w:pPr>
          <w:hyperlink w:anchor="_Toc40389813" w:history="1">
            <w:r w:rsidRPr="00B20BAE">
              <w:rPr>
                <w:rStyle w:val="Hyperlink"/>
                <w:noProof/>
              </w:rPr>
              <w:t>Unit Testing</w:t>
            </w:r>
            <w:r>
              <w:rPr>
                <w:noProof/>
                <w:webHidden/>
              </w:rPr>
              <w:tab/>
            </w:r>
            <w:r>
              <w:rPr>
                <w:noProof/>
                <w:webHidden/>
              </w:rPr>
              <w:fldChar w:fldCharType="begin"/>
            </w:r>
            <w:r>
              <w:rPr>
                <w:noProof/>
                <w:webHidden/>
              </w:rPr>
              <w:instrText xml:space="preserve"> PAGEREF _Toc40389813 \h </w:instrText>
            </w:r>
            <w:r>
              <w:rPr>
                <w:noProof/>
                <w:webHidden/>
              </w:rPr>
            </w:r>
            <w:r>
              <w:rPr>
                <w:noProof/>
                <w:webHidden/>
              </w:rPr>
              <w:fldChar w:fldCharType="separate"/>
            </w:r>
            <w:r>
              <w:rPr>
                <w:noProof/>
                <w:webHidden/>
              </w:rPr>
              <w:t>7</w:t>
            </w:r>
            <w:r>
              <w:rPr>
                <w:noProof/>
                <w:webHidden/>
              </w:rPr>
              <w:fldChar w:fldCharType="end"/>
            </w:r>
          </w:hyperlink>
        </w:p>
        <w:p w14:paraId="1434CF29" w14:textId="3E016763" w:rsidR="006D6149" w:rsidRDefault="006D6149">
          <w:pPr>
            <w:pStyle w:val="TOC3"/>
            <w:tabs>
              <w:tab w:val="right" w:leader="dot" w:pos="9926"/>
            </w:tabs>
            <w:rPr>
              <w:noProof/>
              <w:sz w:val="22"/>
              <w:lang w:val="en-GB" w:eastAsia="en-GB"/>
            </w:rPr>
          </w:pPr>
          <w:hyperlink w:anchor="_Toc40389814" w:history="1">
            <w:r w:rsidRPr="00B20BAE">
              <w:rPr>
                <w:rStyle w:val="Hyperlink"/>
                <w:noProof/>
              </w:rPr>
              <w:t>Main Menu Unit Tests</w:t>
            </w:r>
            <w:r>
              <w:rPr>
                <w:noProof/>
                <w:webHidden/>
              </w:rPr>
              <w:tab/>
            </w:r>
            <w:r>
              <w:rPr>
                <w:noProof/>
                <w:webHidden/>
              </w:rPr>
              <w:fldChar w:fldCharType="begin"/>
            </w:r>
            <w:r>
              <w:rPr>
                <w:noProof/>
                <w:webHidden/>
              </w:rPr>
              <w:instrText xml:space="preserve"> PAGEREF _Toc40389814 \h </w:instrText>
            </w:r>
            <w:r>
              <w:rPr>
                <w:noProof/>
                <w:webHidden/>
              </w:rPr>
            </w:r>
            <w:r>
              <w:rPr>
                <w:noProof/>
                <w:webHidden/>
              </w:rPr>
              <w:fldChar w:fldCharType="separate"/>
            </w:r>
            <w:r>
              <w:rPr>
                <w:noProof/>
                <w:webHidden/>
              </w:rPr>
              <w:t>7</w:t>
            </w:r>
            <w:r>
              <w:rPr>
                <w:noProof/>
                <w:webHidden/>
              </w:rPr>
              <w:fldChar w:fldCharType="end"/>
            </w:r>
          </w:hyperlink>
        </w:p>
        <w:p w14:paraId="48FC25D2" w14:textId="0919C725" w:rsidR="006D6149" w:rsidRDefault="006D6149">
          <w:pPr>
            <w:pStyle w:val="TOC3"/>
            <w:tabs>
              <w:tab w:val="right" w:leader="dot" w:pos="9926"/>
            </w:tabs>
            <w:rPr>
              <w:noProof/>
              <w:sz w:val="22"/>
              <w:lang w:val="en-GB" w:eastAsia="en-GB"/>
            </w:rPr>
          </w:pPr>
          <w:hyperlink w:anchor="_Toc40389815" w:history="1">
            <w:r w:rsidRPr="00B20BAE">
              <w:rPr>
                <w:rStyle w:val="Hyperlink"/>
                <w:noProof/>
              </w:rPr>
              <w:t>Pause Menu Unit Tests:</w:t>
            </w:r>
            <w:r>
              <w:rPr>
                <w:noProof/>
                <w:webHidden/>
              </w:rPr>
              <w:tab/>
            </w:r>
            <w:r>
              <w:rPr>
                <w:noProof/>
                <w:webHidden/>
              </w:rPr>
              <w:fldChar w:fldCharType="begin"/>
            </w:r>
            <w:r>
              <w:rPr>
                <w:noProof/>
                <w:webHidden/>
              </w:rPr>
              <w:instrText xml:space="preserve"> PAGEREF _Toc40389815 \h </w:instrText>
            </w:r>
            <w:r>
              <w:rPr>
                <w:noProof/>
                <w:webHidden/>
              </w:rPr>
            </w:r>
            <w:r>
              <w:rPr>
                <w:noProof/>
                <w:webHidden/>
              </w:rPr>
              <w:fldChar w:fldCharType="separate"/>
            </w:r>
            <w:r>
              <w:rPr>
                <w:noProof/>
                <w:webHidden/>
              </w:rPr>
              <w:t>11</w:t>
            </w:r>
            <w:r>
              <w:rPr>
                <w:noProof/>
                <w:webHidden/>
              </w:rPr>
              <w:fldChar w:fldCharType="end"/>
            </w:r>
          </w:hyperlink>
        </w:p>
        <w:p w14:paraId="0C43BF89" w14:textId="1A0F897D" w:rsidR="006D6149" w:rsidRDefault="006D6149">
          <w:pPr>
            <w:pStyle w:val="TOC3"/>
            <w:tabs>
              <w:tab w:val="right" w:leader="dot" w:pos="9926"/>
            </w:tabs>
            <w:rPr>
              <w:noProof/>
              <w:sz w:val="22"/>
              <w:lang w:val="en-GB" w:eastAsia="en-GB"/>
            </w:rPr>
          </w:pPr>
          <w:hyperlink w:anchor="_Toc40389816" w:history="1">
            <w:r w:rsidRPr="00B20BAE">
              <w:rPr>
                <w:rStyle w:val="Hyperlink"/>
                <w:noProof/>
              </w:rPr>
              <w:t>Gameplay Unit Tests:</w:t>
            </w:r>
            <w:r>
              <w:rPr>
                <w:noProof/>
                <w:webHidden/>
              </w:rPr>
              <w:tab/>
            </w:r>
            <w:r>
              <w:rPr>
                <w:noProof/>
                <w:webHidden/>
              </w:rPr>
              <w:fldChar w:fldCharType="begin"/>
            </w:r>
            <w:r>
              <w:rPr>
                <w:noProof/>
                <w:webHidden/>
              </w:rPr>
              <w:instrText xml:space="preserve"> PAGEREF _Toc40389816 \h </w:instrText>
            </w:r>
            <w:r>
              <w:rPr>
                <w:noProof/>
                <w:webHidden/>
              </w:rPr>
            </w:r>
            <w:r>
              <w:rPr>
                <w:noProof/>
                <w:webHidden/>
              </w:rPr>
              <w:fldChar w:fldCharType="separate"/>
            </w:r>
            <w:r>
              <w:rPr>
                <w:noProof/>
                <w:webHidden/>
              </w:rPr>
              <w:t>12</w:t>
            </w:r>
            <w:r>
              <w:rPr>
                <w:noProof/>
                <w:webHidden/>
              </w:rPr>
              <w:fldChar w:fldCharType="end"/>
            </w:r>
          </w:hyperlink>
        </w:p>
        <w:p w14:paraId="1E17A0DF" w14:textId="4BFF9B10" w:rsidR="006D6149" w:rsidRDefault="006D6149">
          <w:pPr>
            <w:pStyle w:val="TOC2"/>
            <w:tabs>
              <w:tab w:val="right" w:leader="dot" w:pos="9926"/>
            </w:tabs>
            <w:rPr>
              <w:noProof/>
              <w:sz w:val="22"/>
              <w:lang w:val="en-GB" w:eastAsia="en-GB"/>
            </w:rPr>
          </w:pPr>
          <w:hyperlink w:anchor="_Toc40389817" w:history="1">
            <w:r w:rsidRPr="00B20BAE">
              <w:rPr>
                <w:rStyle w:val="Hyperlink"/>
                <w:noProof/>
              </w:rPr>
              <w:t>System and Integration Testing</w:t>
            </w:r>
            <w:r>
              <w:rPr>
                <w:noProof/>
                <w:webHidden/>
              </w:rPr>
              <w:tab/>
            </w:r>
            <w:r>
              <w:rPr>
                <w:noProof/>
                <w:webHidden/>
              </w:rPr>
              <w:fldChar w:fldCharType="begin"/>
            </w:r>
            <w:r>
              <w:rPr>
                <w:noProof/>
                <w:webHidden/>
              </w:rPr>
              <w:instrText xml:space="preserve"> PAGEREF _Toc40389817 \h </w:instrText>
            </w:r>
            <w:r>
              <w:rPr>
                <w:noProof/>
                <w:webHidden/>
              </w:rPr>
            </w:r>
            <w:r>
              <w:rPr>
                <w:noProof/>
                <w:webHidden/>
              </w:rPr>
              <w:fldChar w:fldCharType="separate"/>
            </w:r>
            <w:r>
              <w:rPr>
                <w:noProof/>
                <w:webHidden/>
              </w:rPr>
              <w:t>13</w:t>
            </w:r>
            <w:r>
              <w:rPr>
                <w:noProof/>
                <w:webHidden/>
              </w:rPr>
              <w:fldChar w:fldCharType="end"/>
            </w:r>
          </w:hyperlink>
        </w:p>
        <w:p w14:paraId="0B834409" w14:textId="40193E95" w:rsidR="006D6149" w:rsidRDefault="006D6149">
          <w:pPr>
            <w:pStyle w:val="TOC3"/>
            <w:tabs>
              <w:tab w:val="right" w:leader="dot" w:pos="9926"/>
            </w:tabs>
            <w:rPr>
              <w:noProof/>
              <w:sz w:val="22"/>
              <w:lang w:val="en-GB" w:eastAsia="en-GB"/>
            </w:rPr>
          </w:pPr>
          <w:hyperlink w:anchor="_Toc40389818" w:history="1">
            <w:r w:rsidRPr="00B20BAE">
              <w:rPr>
                <w:rStyle w:val="Hyperlink"/>
                <w:noProof/>
              </w:rPr>
              <w:t>Integration Testing Definition:</w:t>
            </w:r>
            <w:r>
              <w:rPr>
                <w:noProof/>
                <w:webHidden/>
              </w:rPr>
              <w:tab/>
            </w:r>
            <w:r>
              <w:rPr>
                <w:noProof/>
                <w:webHidden/>
              </w:rPr>
              <w:fldChar w:fldCharType="begin"/>
            </w:r>
            <w:r>
              <w:rPr>
                <w:noProof/>
                <w:webHidden/>
              </w:rPr>
              <w:instrText xml:space="preserve"> PAGEREF _Toc40389818 \h </w:instrText>
            </w:r>
            <w:r>
              <w:rPr>
                <w:noProof/>
                <w:webHidden/>
              </w:rPr>
            </w:r>
            <w:r>
              <w:rPr>
                <w:noProof/>
                <w:webHidden/>
              </w:rPr>
              <w:fldChar w:fldCharType="separate"/>
            </w:r>
            <w:r>
              <w:rPr>
                <w:noProof/>
                <w:webHidden/>
              </w:rPr>
              <w:t>13</w:t>
            </w:r>
            <w:r>
              <w:rPr>
                <w:noProof/>
                <w:webHidden/>
              </w:rPr>
              <w:fldChar w:fldCharType="end"/>
            </w:r>
          </w:hyperlink>
        </w:p>
        <w:p w14:paraId="45D5C983" w14:textId="0062EF7C" w:rsidR="006D6149" w:rsidRDefault="006D6149">
          <w:pPr>
            <w:pStyle w:val="TOC3"/>
            <w:tabs>
              <w:tab w:val="right" w:leader="dot" w:pos="9926"/>
            </w:tabs>
            <w:rPr>
              <w:noProof/>
              <w:sz w:val="22"/>
              <w:lang w:val="en-GB" w:eastAsia="en-GB"/>
            </w:rPr>
          </w:pPr>
          <w:hyperlink w:anchor="_Toc40389819" w:history="1">
            <w:r w:rsidRPr="00B20BAE">
              <w:rPr>
                <w:rStyle w:val="Hyperlink"/>
                <w:noProof/>
              </w:rPr>
              <w:t>Methodology:</w:t>
            </w:r>
            <w:r>
              <w:rPr>
                <w:noProof/>
                <w:webHidden/>
              </w:rPr>
              <w:tab/>
            </w:r>
            <w:r>
              <w:rPr>
                <w:noProof/>
                <w:webHidden/>
              </w:rPr>
              <w:fldChar w:fldCharType="begin"/>
            </w:r>
            <w:r>
              <w:rPr>
                <w:noProof/>
                <w:webHidden/>
              </w:rPr>
              <w:instrText xml:space="preserve"> PAGEREF _Toc40389819 \h </w:instrText>
            </w:r>
            <w:r>
              <w:rPr>
                <w:noProof/>
                <w:webHidden/>
              </w:rPr>
            </w:r>
            <w:r>
              <w:rPr>
                <w:noProof/>
                <w:webHidden/>
              </w:rPr>
              <w:fldChar w:fldCharType="separate"/>
            </w:r>
            <w:r>
              <w:rPr>
                <w:noProof/>
                <w:webHidden/>
              </w:rPr>
              <w:t>13</w:t>
            </w:r>
            <w:r>
              <w:rPr>
                <w:noProof/>
                <w:webHidden/>
              </w:rPr>
              <w:fldChar w:fldCharType="end"/>
            </w:r>
          </w:hyperlink>
        </w:p>
        <w:p w14:paraId="35A081EE" w14:textId="05D434FC" w:rsidR="006D6149" w:rsidRDefault="006D6149">
          <w:pPr>
            <w:pStyle w:val="TOC3"/>
            <w:tabs>
              <w:tab w:val="right" w:leader="dot" w:pos="9926"/>
            </w:tabs>
            <w:rPr>
              <w:noProof/>
              <w:sz w:val="22"/>
              <w:lang w:val="en-GB" w:eastAsia="en-GB"/>
            </w:rPr>
          </w:pPr>
          <w:hyperlink w:anchor="_Toc40389820" w:history="1">
            <w:r w:rsidRPr="00B20BAE">
              <w:rPr>
                <w:rStyle w:val="Hyperlink"/>
                <w:noProof/>
              </w:rPr>
              <w:t>System Testing Definition:</w:t>
            </w:r>
            <w:r>
              <w:rPr>
                <w:noProof/>
                <w:webHidden/>
              </w:rPr>
              <w:tab/>
            </w:r>
            <w:r>
              <w:rPr>
                <w:noProof/>
                <w:webHidden/>
              </w:rPr>
              <w:fldChar w:fldCharType="begin"/>
            </w:r>
            <w:r>
              <w:rPr>
                <w:noProof/>
                <w:webHidden/>
              </w:rPr>
              <w:instrText xml:space="preserve"> PAGEREF _Toc40389820 \h </w:instrText>
            </w:r>
            <w:r>
              <w:rPr>
                <w:noProof/>
                <w:webHidden/>
              </w:rPr>
            </w:r>
            <w:r>
              <w:rPr>
                <w:noProof/>
                <w:webHidden/>
              </w:rPr>
              <w:fldChar w:fldCharType="separate"/>
            </w:r>
            <w:r>
              <w:rPr>
                <w:noProof/>
                <w:webHidden/>
              </w:rPr>
              <w:t>14</w:t>
            </w:r>
            <w:r>
              <w:rPr>
                <w:noProof/>
                <w:webHidden/>
              </w:rPr>
              <w:fldChar w:fldCharType="end"/>
            </w:r>
          </w:hyperlink>
        </w:p>
        <w:p w14:paraId="69A54B0B" w14:textId="02C7B52C" w:rsidR="006D6149" w:rsidRDefault="006D6149">
          <w:pPr>
            <w:pStyle w:val="TOC3"/>
            <w:tabs>
              <w:tab w:val="right" w:leader="dot" w:pos="9926"/>
            </w:tabs>
            <w:rPr>
              <w:noProof/>
              <w:sz w:val="22"/>
              <w:lang w:val="en-GB" w:eastAsia="en-GB"/>
            </w:rPr>
          </w:pPr>
          <w:hyperlink w:anchor="_Toc40389821" w:history="1">
            <w:r w:rsidRPr="00B20BAE">
              <w:rPr>
                <w:rStyle w:val="Hyperlink"/>
                <w:noProof/>
              </w:rPr>
              <w:t>Methodology:</w:t>
            </w:r>
            <w:r>
              <w:rPr>
                <w:noProof/>
                <w:webHidden/>
              </w:rPr>
              <w:tab/>
            </w:r>
            <w:r>
              <w:rPr>
                <w:noProof/>
                <w:webHidden/>
              </w:rPr>
              <w:fldChar w:fldCharType="begin"/>
            </w:r>
            <w:r>
              <w:rPr>
                <w:noProof/>
                <w:webHidden/>
              </w:rPr>
              <w:instrText xml:space="preserve"> PAGEREF _Toc40389821 \h </w:instrText>
            </w:r>
            <w:r>
              <w:rPr>
                <w:noProof/>
                <w:webHidden/>
              </w:rPr>
            </w:r>
            <w:r>
              <w:rPr>
                <w:noProof/>
                <w:webHidden/>
              </w:rPr>
              <w:fldChar w:fldCharType="separate"/>
            </w:r>
            <w:r>
              <w:rPr>
                <w:noProof/>
                <w:webHidden/>
              </w:rPr>
              <w:t>14</w:t>
            </w:r>
            <w:r>
              <w:rPr>
                <w:noProof/>
                <w:webHidden/>
              </w:rPr>
              <w:fldChar w:fldCharType="end"/>
            </w:r>
          </w:hyperlink>
        </w:p>
        <w:p w14:paraId="053CDF0F" w14:textId="06CF7C96" w:rsidR="006D6149" w:rsidRDefault="006D6149">
          <w:pPr>
            <w:pStyle w:val="TOC2"/>
            <w:tabs>
              <w:tab w:val="right" w:leader="dot" w:pos="9926"/>
            </w:tabs>
            <w:rPr>
              <w:noProof/>
              <w:sz w:val="22"/>
              <w:lang w:val="en-GB" w:eastAsia="en-GB"/>
            </w:rPr>
          </w:pPr>
          <w:hyperlink w:anchor="_Toc40389822" w:history="1">
            <w:r w:rsidRPr="00B20BAE">
              <w:rPr>
                <w:rStyle w:val="Hyperlink"/>
                <w:noProof/>
              </w:rPr>
              <w:t>Performance and Stress Testing</w:t>
            </w:r>
            <w:r>
              <w:rPr>
                <w:noProof/>
                <w:webHidden/>
              </w:rPr>
              <w:tab/>
            </w:r>
            <w:r>
              <w:rPr>
                <w:noProof/>
                <w:webHidden/>
              </w:rPr>
              <w:fldChar w:fldCharType="begin"/>
            </w:r>
            <w:r>
              <w:rPr>
                <w:noProof/>
                <w:webHidden/>
              </w:rPr>
              <w:instrText xml:space="preserve"> PAGEREF _Toc40389822 \h </w:instrText>
            </w:r>
            <w:r>
              <w:rPr>
                <w:noProof/>
                <w:webHidden/>
              </w:rPr>
            </w:r>
            <w:r>
              <w:rPr>
                <w:noProof/>
                <w:webHidden/>
              </w:rPr>
              <w:fldChar w:fldCharType="separate"/>
            </w:r>
            <w:r>
              <w:rPr>
                <w:noProof/>
                <w:webHidden/>
              </w:rPr>
              <w:t>14</w:t>
            </w:r>
            <w:r>
              <w:rPr>
                <w:noProof/>
                <w:webHidden/>
              </w:rPr>
              <w:fldChar w:fldCharType="end"/>
            </w:r>
          </w:hyperlink>
        </w:p>
        <w:p w14:paraId="0B45F1CF" w14:textId="3ABA03BA" w:rsidR="006D6149" w:rsidRDefault="006D6149">
          <w:pPr>
            <w:pStyle w:val="TOC3"/>
            <w:tabs>
              <w:tab w:val="right" w:leader="dot" w:pos="9926"/>
            </w:tabs>
            <w:rPr>
              <w:noProof/>
              <w:sz w:val="22"/>
              <w:lang w:val="en-GB" w:eastAsia="en-GB"/>
            </w:rPr>
          </w:pPr>
          <w:hyperlink w:anchor="_Toc40389823" w:history="1">
            <w:r w:rsidRPr="00B20BAE">
              <w:rPr>
                <w:rStyle w:val="Hyperlink"/>
                <w:noProof/>
              </w:rPr>
              <w:t>Performance Testing Definition:</w:t>
            </w:r>
            <w:r>
              <w:rPr>
                <w:noProof/>
                <w:webHidden/>
              </w:rPr>
              <w:tab/>
            </w:r>
            <w:r>
              <w:rPr>
                <w:noProof/>
                <w:webHidden/>
              </w:rPr>
              <w:fldChar w:fldCharType="begin"/>
            </w:r>
            <w:r>
              <w:rPr>
                <w:noProof/>
                <w:webHidden/>
              </w:rPr>
              <w:instrText xml:space="preserve"> PAGEREF _Toc40389823 \h </w:instrText>
            </w:r>
            <w:r>
              <w:rPr>
                <w:noProof/>
                <w:webHidden/>
              </w:rPr>
            </w:r>
            <w:r>
              <w:rPr>
                <w:noProof/>
                <w:webHidden/>
              </w:rPr>
              <w:fldChar w:fldCharType="separate"/>
            </w:r>
            <w:r>
              <w:rPr>
                <w:noProof/>
                <w:webHidden/>
              </w:rPr>
              <w:t>14</w:t>
            </w:r>
            <w:r>
              <w:rPr>
                <w:noProof/>
                <w:webHidden/>
              </w:rPr>
              <w:fldChar w:fldCharType="end"/>
            </w:r>
          </w:hyperlink>
        </w:p>
        <w:p w14:paraId="155A3DE3" w14:textId="51E0C321" w:rsidR="006D6149" w:rsidRDefault="006D6149">
          <w:pPr>
            <w:pStyle w:val="TOC3"/>
            <w:tabs>
              <w:tab w:val="right" w:leader="dot" w:pos="9926"/>
            </w:tabs>
            <w:rPr>
              <w:noProof/>
              <w:sz w:val="22"/>
              <w:lang w:val="en-GB" w:eastAsia="en-GB"/>
            </w:rPr>
          </w:pPr>
          <w:hyperlink w:anchor="_Toc40389824" w:history="1">
            <w:r w:rsidRPr="00B20BAE">
              <w:rPr>
                <w:rStyle w:val="Hyperlink"/>
                <w:noProof/>
              </w:rPr>
              <w:t>Methodology:</w:t>
            </w:r>
            <w:r>
              <w:rPr>
                <w:noProof/>
                <w:webHidden/>
              </w:rPr>
              <w:tab/>
            </w:r>
            <w:r>
              <w:rPr>
                <w:noProof/>
                <w:webHidden/>
              </w:rPr>
              <w:fldChar w:fldCharType="begin"/>
            </w:r>
            <w:r>
              <w:rPr>
                <w:noProof/>
                <w:webHidden/>
              </w:rPr>
              <w:instrText xml:space="preserve"> PAGEREF _Toc40389824 \h </w:instrText>
            </w:r>
            <w:r>
              <w:rPr>
                <w:noProof/>
                <w:webHidden/>
              </w:rPr>
            </w:r>
            <w:r>
              <w:rPr>
                <w:noProof/>
                <w:webHidden/>
              </w:rPr>
              <w:fldChar w:fldCharType="separate"/>
            </w:r>
            <w:r>
              <w:rPr>
                <w:noProof/>
                <w:webHidden/>
              </w:rPr>
              <w:t>14</w:t>
            </w:r>
            <w:r>
              <w:rPr>
                <w:noProof/>
                <w:webHidden/>
              </w:rPr>
              <w:fldChar w:fldCharType="end"/>
            </w:r>
          </w:hyperlink>
        </w:p>
        <w:p w14:paraId="4204DCF8" w14:textId="7D2669DC" w:rsidR="006D6149" w:rsidRDefault="006D6149">
          <w:pPr>
            <w:pStyle w:val="TOC3"/>
            <w:tabs>
              <w:tab w:val="right" w:leader="dot" w:pos="9926"/>
            </w:tabs>
            <w:rPr>
              <w:noProof/>
              <w:sz w:val="22"/>
              <w:lang w:val="en-GB" w:eastAsia="en-GB"/>
            </w:rPr>
          </w:pPr>
          <w:hyperlink w:anchor="_Toc40389825" w:history="1">
            <w:r w:rsidRPr="00B20BAE">
              <w:rPr>
                <w:rStyle w:val="Hyperlink"/>
                <w:noProof/>
              </w:rPr>
              <w:t>Stress Testing Definition:</w:t>
            </w:r>
            <w:r>
              <w:rPr>
                <w:noProof/>
                <w:webHidden/>
              </w:rPr>
              <w:tab/>
            </w:r>
            <w:r>
              <w:rPr>
                <w:noProof/>
                <w:webHidden/>
              </w:rPr>
              <w:fldChar w:fldCharType="begin"/>
            </w:r>
            <w:r>
              <w:rPr>
                <w:noProof/>
                <w:webHidden/>
              </w:rPr>
              <w:instrText xml:space="preserve"> PAGEREF _Toc40389825 \h </w:instrText>
            </w:r>
            <w:r>
              <w:rPr>
                <w:noProof/>
                <w:webHidden/>
              </w:rPr>
            </w:r>
            <w:r>
              <w:rPr>
                <w:noProof/>
                <w:webHidden/>
              </w:rPr>
              <w:fldChar w:fldCharType="separate"/>
            </w:r>
            <w:r>
              <w:rPr>
                <w:noProof/>
                <w:webHidden/>
              </w:rPr>
              <w:t>15</w:t>
            </w:r>
            <w:r>
              <w:rPr>
                <w:noProof/>
                <w:webHidden/>
              </w:rPr>
              <w:fldChar w:fldCharType="end"/>
            </w:r>
          </w:hyperlink>
        </w:p>
        <w:p w14:paraId="4F9DF614" w14:textId="5353BEEF" w:rsidR="006D6149" w:rsidRDefault="006D6149">
          <w:pPr>
            <w:pStyle w:val="TOC3"/>
            <w:tabs>
              <w:tab w:val="right" w:leader="dot" w:pos="9926"/>
            </w:tabs>
            <w:rPr>
              <w:noProof/>
              <w:sz w:val="22"/>
              <w:lang w:val="en-GB" w:eastAsia="en-GB"/>
            </w:rPr>
          </w:pPr>
          <w:hyperlink w:anchor="_Toc40389826" w:history="1">
            <w:r w:rsidRPr="00B20BAE">
              <w:rPr>
                <w:rStyle w:val="Hyperlink"/>
                <w:noProof/>
              </w:rPr>
              <w:t>Methodology:</w:t>
            </w:r>
            <w:r>
              <w:rPr>
                <w:noProof/>
                <w:webHidden/>
              </w:rPr>
              <w:tab/>
            </w:r>
            <w:r>
              <w:rPr>
                <w:noProof/>
                <w:webHidden/>
              </w:rPr>
              <w:fldChar w:fldCharType="begin"/>
            </w:r>
            <w:r>
              <w:rPr>
                <w:noProof/>
                <w:webHidden/>
              </w:rPr>
              <w:instrText xml:space="preserve"> PAGEREF _Toc40389826 \h </w:instrText>
            </w:r>
            <w:r>
              <w:rPr>
                <w:noProof/>
                <w:webHidden/>
              </w:rPr>
            </w:r>
            <w:r>
              <w:rPr>
                <w:noProof/>
                <w:webHidden/>
              </w:rPr>
              <w:fldChar w:fldCharType="separate"/>
            </w:r>
            <w:r>
              <w:rPr>
                <w:noProof/>
                <w:webHidden/>
              </w:rPr>
              <w:t>15</w:t>
            </w:r>
            <w:r>
              <w:rPr>
                <w:noProof/>
                <w:webHidden/>
              </w:rPr>
              <w:fldChar w:fldCharType="end"/>
            </w:r>
          </w:hyperlink>
        </w:p>
        <w:p w14:paraId="79F62AE3" w14:textId="17F3CF55" w:rsidR="006D6149" w:rsidRDefault="006D6149">
          <w:pPr>
            <w:pStyle w:val="TOC2"/>
            <w:tabs>
              <w:tab w:val="right" w:leader="dot" w:pos="9926"/>
            </w:tabs>
            <w:rPr>
              <w:noProof/>
              <w:sz w:val="22"/>
              <w:lang w:val="en-GB" w:eastAsia="en-GB"/>
            </w:rPr>
          </w:pPr>
          <w:hyperlink w:anchor="_Toc40389827" w:history="1">
            <w:r w:rsidRPr="00B20BAE">
              <w:rPr>
                <w:rStyle w:val="Hyperlink"/>
                <w:noProof/>
              </w:rPr>
              <w:t>User Acceptance Testing</w:t>
            </w:r>
            <w:r>
              <w:rPr>
                <w:noProof/>
                <w:webHidden/>
              </w:rPr>
              <w:tab/>
            </w:r>
            <w:r>
              <w:rPr>
                <w:noProof/>
                <w:webHidden/>
              </w:rPr>
              <w:fldChar w:fldCharType="begin"/>
            </w:r>
            <w:r>
              <w:rPr>
                <w:noProof/>
                <w:webHidden/>
              </w:rPr>
              <w:instrText xml:space="preserve"> PAGEREF _Toc40389827 \h </w:instrText>
            </w:r>
            <w:r>
              <w:rPr>
                <w:noProof/>
                <w:webHidden/>
              </w:rPr>
            </w:r>
            <w:r>
              <w:rPr>
                <w:noProof/>
                <w:webHidden/>
              </w:rPr>
              <w:fldChar w:fldCharType="separate"/>
            </w:r>
            <w:r>
              <w:rPr>
                <w:noProof/>
                <w:webHidden/>
              </w:rPr>
              <w:t>15</w:t>
            </w:r>
            <w:r>
              <w:rPr>
                <w:noProof/>
                <w:webHidden/>
              </w:rPr>
              <w:fldChar w:fldCharType="end"/>
            </w:r>
          </w:hyperlink>
        </w:p>
        <w:p w14:paraId="73D84D8F" w14:textId="57B151A5" w:rsidR="006D6149" w:rsidRDefault="006D6149">
          <w:pPr>
            <w:pStyle w:val="TOC3"/>
            <w:tabs>
              <w:tab w:val="right" w:leader="dot" w:pos="9926"/>
            </w:tabs>
            <w:rPr>
              <w:noProof/>
              <w:sz w:val="22"/>
              <w:lang w:val="en-GB" w:eastAsia="en-GB"/>
            </w:rPr>
          </w:pPr>
          <w:hyperlink w:anchor="_Toc40389828" w:history="1">
            <w:r w:rsidRPr="00B20BAE">
              <w:rPr>
                <w:rStyle w:val="Hyperlink"/>
                <w:noProof/>
              </w:rPr>
              <w:t>Definition:</w:t>
            </w:r>
            <w:r>
              <w:rPr>
                <w:noProof/>
                <w:webHidden/>
              </w:rPr>
              <w:tab/>
            </w:r>
            <w:r>
              <w:rPr>
                <w:noProof/>
                <w:webHidden/>
              </w:rPr>
              <w:fldChar w:fldCharType="begin"/>
            </w:r>
            <w:r>
              <w:rPr>
                <w:noProof/>
                <w:webHidden/>
              </w:rPr>
              <w:instrText xml:space="preserve"> PAGEREF _Toc40389828 \h </w:instrText>
            </w:r>
            <w:r>
              <w:rPr>
                <w:noProof/>
                <w:webHidden/>
              </w:rPr>
            </w:r>
            <w:r>
              <w:rPr>
                <w:noProof/>
                <w:webHidden/>
              </w:rPr>
              <w:fldChar w:fldCharType="separate"/>
            </w:r>
            <w:r>
              <w:rPr>
                <w:noProof/>
                <w:webHidden/>
              </w:rPr>
              <w:t>15</w:t>
            </w:r>
            <w:r>
              <w:rPr>
                <w:noProof/>
                <w:webHidden/>
              </w:rPr>
              <w:fldChar w:fldCharType="end"/>
            </w:r>
          </w:hyperlink>
        </w:p>
        <w:p w14:paraId="4C2453F8" w14:textId="54FB222D" w:rsidR="006D6149" w:rsidRDefault="006D6149">
          <w:pPr>
            <w:pStyle w:val="TOC3"/>
            <w:tabs>
              <w:tab w:val="right" w:leader="dot" w:pos="9926"/>
            </w:tabs>
            <w:rPr>
              <w:noProof/>
              <w:sz w:val="22"/>
              <w:lang w:val="en-GB" w:eastAsia="en-GB"/>
            </w:rPr>
          </w:pPr>
          <w:hyperlink w:anchor="_Toc40389829" w:history="1">
            <w:r w:rsidRPr="00B20BAE">
              <w:rPr>
                <w:rStyle w:val="Hyperlink"/>
                <w:noProof/>
              </w:rPr>
              <w:t>Methodology:</w:t>
            </w:r>
            <w:r>
              <w:rPr>
                <w:noProof/>
                <w:webHidden/>
              </w:rPr>
              <w:tab/>
            </w:r>
            <w:r>
              <w:rPr>
                <w:noProof/>
                <w:webHidden/>
              </w:rPr>
              <w:fldChar w:fldCharType="begin"/>
            </w:r>
            <w:r>
              <w:rPr>
                <w:noProof/>
                <w:webHidden/>
              </w:rPr>
              <w:instrText xml:space="preserve"> PAGEREF _Toc40389829 \h </w:instrText>
            </w:r>
            <w:r>
              <w:rPr>
                <w:noProof/>
                <w:webHidden/>
              </w:rPr>
            </w:r>
            <w:r>
              <w:rPr>
                <w:noProof/>
                <w:webHidden/>
              </w:rPr>
              <w:fldChar w:fldCharType="separate"/>
            </w:r>
            <w:r>
              <w:rPr>
                <w:noProof/>
                <w:webHidden/>
              </w:rPr>
              <w:t>15</w:t>
            </w:r>
            <w:r>
              <w:rPr>
                <w:noProof/>
                <w:webHidden/>
              </w:rPr>
              <w:fldChar w:fldCharType="end"/>
            </w:r>
          </w:hyperlink>
        </w:p>
        <w:p w14:paraId="28B63606" w14:textId="3E0EA0EC" w:rsidR="006D6149" w:rsidRDefault="006D6149">
          <w:pPr>
            <w:pStyle w:val="TOC2"/>
            <w:tabs>
              <w:tab w:val="right" w:leader="dot" w:pos="9926"/>
            </w:tabs>
            <w:rPr>
              <w:noProof/>
              <w:sz w:val="22"/>
              <w:lang w:val="en-GB" w:eastAsia="en-GB"/>
            </w:rPr>
          </w:pPr>
          <w:hyperlink w:anchor="_Toc40389830" w:history="1">
            <w:r w:rsidRPr="00B20BAE">
              <w:rPr>
                <w:rStyle w:val="Hyperlink"/>
                <w:noProof/>
              </w:rPr>
              <w:t>Beta Testing</w:t>
            </w:r>
            <w:r>
              <w:rPr>
                <w:noProof/>
                <w:webHidden/>
              </w:rPr>
              <w:tab/>
            </w:r>
            <w:r>
              <w:rPr>
                <w:noProof/>
                <w:webHidden/>
              </w:rPr>
              <w:fldChar w:fldCharType="begin"/>
            </w:r>
            <w:r>
              <w:rPr>
                <w:noProof/>
                <w:webHidden/>
              </w:rPr>
              <w:instrText xml:space="preserve"> PAGEREF _Toc40389830 \h </w:instrText>
            </w:r>
            <w:r>
              <w:rPr>
                <w:noProof/>
                <w:webHidden/>
              </w:rPr>
            </w:r>
            <w:r>
              <w:rPr>
                <w:noProof/>
                <w:webHidden/>
              </w:rPr>
              <w:fldChar w:fldCharType="separate"/>
            </w:r>
            <w:r>
              <w:rPr>
                <w:noProof/>
                <w:webHidden/>
              </w:rPr>
              <w:t>16</w:t>
            </w:r>
            <w:r>
              <w:rPr>
                <w:noProof/>
                <w:webHidden/>
              </w:rPr>
              <w:fldChar w:fldCharType="end"/>
            </w:r>
          </w:hyperlink>
        </w:p>
        <w:p w14:paraId="7143515A" w14:textId="0B348548" w:rsidR="006D6149" w:rsidRDefault="006D6149">
          <w:pPr>
            <w:pStyle w:val="TOC3"/>
            <w:tabs>
              <w:tab w:val="right" w:leader="dot" w:pos="9926"/>
            </w:tabs>
            <w:rPr>
              <w:noProof/>
              <w:sz w:val="22"/>
              <w:lang w:val="en-GB" w:eastAsia="en-GB"/>
            </w:rPr>
          </w:pPr>
          <w:hyperlink w:anchor="_Toc40389831" w:history="1">
            <w:r w:rsidRPr="00B20BAE">
              <w:rPr>
                <w:rStyle w:val="Hyperlink"/>
                <w:noProof/>
              </w:rPr>
              <w:t>Methodology:</w:t>
            </w:r>
            <w:r>
              <w:rPr>
                <w:noProof/>
                <w:webHidden/>
              </w:rPr>
              <w:tab/>
            </w:r>
            <w:r>
              <w:rPr>
                <w:noProof/>
                <w:webHidden/>
              </w:rPr>
              <w:fldChar w:fldCharType="begin"/>
            </w:r>
            <w:r>
              <w:rPr>
                <w:noProof/>
                <w:webHidden/>
              </w:rPr>
              <w:instrText xml:space="preserve"> PAGEREF _Toc40389831 \h </w:instrText>
            </w:r>
            <w:r>
              <w:rPr>
                <w:noProof/>
                <w:webHidden/>
              </w:rPr>
            </w:r>
            <w:r>
              <w:rPr>
                <w:noProof/>
                <w:webHidden/>
              </w:rPr>
              <w:fldChar w:fldCharType="separate"/>
            </w:r>
            <w:r>
              <w:rPr>
                <w:noProof/>
                <w:webHidden/>
              </w:rPr>
              <w:t>16</w:t>
            </w:r>
            <w:r>
              <w:rPr>
                <w:noProof/>
                <w:webHidden/>
              </w:rPr>
              <w:fldChar w:fldCharType="end"/>
            </w:r>
          </w:hyperlink>
        </w:p>
        <w:p w14:paraId="3E94ED58" w14:textId="3C314B93" w:rsidR="006D6149" w:rsidRDefault="006D6149">
          <w:pPr>
            <w:pStyle w:val="TOC1"/>
            <w:tabs>
              <w:tab w:val="right" w:leader="dot" w:pos="9926"/>
            </w:tabs>
            <w:rPr>
              <w:noProof/>
              <w:sz w:val="22"/>
              <w:lang w:val="en-GB" w:eastAsia="en-GB"/>
            </w:rPr>
          </w:pPr>
          <w:hyperlink w:anchor="_Toc40389832" w:history="1">
            <w:r w:rsidRPr="00B20BAE">
              <w:rPr>
                <w:rStyle w:val="Hyperlink"/>
                <w:noProof/>
              </w:rPr>
              <w:t>TEST SCHEDULE</w:t>
            </w:r>
            <w:r>
              <w:rPr>
                <w:noProof/>
                <w:webHidden/>
              </w:rPr>
              <w:tab/>
            </w:r>
            <w:r>
              <w:rPr>
                <w:noProof/>
                <w:webHidden/>
              </w:rPr>
              <w:fldChar w:fldCharType="begin"/>
            </w:r>
            <w:r>
              <w:rPr>
                <w:noProof/>
                <w:webHidden/>
              </w:rPr>
              <w:instrText xml:space="preserve"> PAGEREF _Toc40389832 \h </w:instrText>
            </w:r>
            <w:r>
              <w:rPr>
                <w:noProof/>
                <w:webHidden/>
              </w:rPr>
            </w:r>
            <w:r>
              <w:rPr>
                <w:noProof/>
                <w:webHidden/>
              </w:rPr>
              <w:fldChar w:fldCharType="separate"/>
            </w:r>
            <w:r>
              <w:rPr>
                <w:noProof/>
                <w:webHidden/>
              </w:rPr>
              <w:t>16</w:t>
            </w:r>
            <w:r>
              <w:rPr>
                <w:noProof/>
                <w:webHidden/>
              </w:rPr>
              <w:fldChar w:fldCharType="end"/>
            </w:r>
          </w:hyperlink>
        </w:p>
        <w:p w14:paraId="7262285A" w14:textId="60E582B1" w:rsidR="006D6149" w:rsidRDefault="006D6149">
          <w:pPr>
            <w:pStyle w:val="TOC1"/>
            <w:tabs>
              <w:tab w:val="right" w:leader="dot" w:pos="9926"/>
            </w:tabs>
            <w:rPr>
              <w:noProof/>
              <w:sz w:val="22"/>
              <w:lang w:val="en-GB" w:eastAsia="en-GB"/>
            </w:rPr>
          </w:pPr>
          <w:hyperlink w:anchor="_Toc40389833" w:history="1">
            <w:r w:rsidRPr="00B20BAE">
              <w:rPr>
                <w:rStyle w:val="Hyperlink"/>
                <w:noProof/>
              </w:rPr>
              <w:t>CONTROL PROCEDURES</w:t>
            </w:r>
            <w:r>
              <w:rPr>
                <w:noProof/>
                <w:webHidden/>
              </w:rPr>
              <w:tab/>
            </w:r>
            <w:r>
              <w:rPr>
                <w:noProof/>
                <w:webHidden/>
              </w:rPr>
              <w:fldChar w:fldCharType="begin"/>
            </w:r>
            <w:r>
              <w:rPr>
                <w:noProof/>
                <w:webHidden/>
              </w:rPr>
              <w:instrText xml:space="preserve"> PAGEREF _Toc40389833 \h </w:instrText>
            </w:r>
            <w:r>
              <w:rPr>
                <w:noProof/>
                <w:webHidden/>
              </w:rPr>
            </w:r>
            <w:r>
              <w:rPr>
                <w:noProof/>
                <w:webHidden/>
              </w:rPr>
              <w:fldChar w:fldCharType="separate"/>
            </w:r>
            <w:r>
              <w:rPr>
                <w:noProof/>
                <w:webHidden/>
              </w:rPr>
              <w:t>17</w:t>
            </w:r>
            <w:r>
              <w:rPr>
                <w:noProof/>
                <w:webHidden/>
              </w:rPr>
              <w:fldChar w:fldCharType="end"/>
            </w:r>
          </w:hyperlink>
        </w:p>
        <w:p w14:paraId="3AB2E74D" w14:textId="04D6E423" w:rsidR="006D6149" w:rsidRDefault="006D6149">
          <w:pPr>
            <w:pStyle w:val="TOC3"/>
            <w:tabs>
              <w:tab w:val="right" w:leader="dot" w:pos="9926"/>
            </w:tabs>
            <w:rPr>
              <w:noProof/>
              <w:sz w:val="22"/>
              <w:lang w:val="en-GB" w:eastAsia="en-GB"/>
            </w:rPr>
          </w:pPr>
          <w:hyperlink w:anchor="_Toc40389834" w:history="1">
            <w:r w:rsidRPr="00B20BAE">
              <w:rPr>
                <w:rStyle w:val="Hyperlink"/>
                <w:noProof/>
              </w:rPr>
              <w:t>Problem Reporting:</w:t>
            </w:r>
            <w:r>
              <w:rPr>
                <w:noProof/>
                <w:webHidden/>
              </w:rPr>
              <w:tab/>
            </w:r>
            <w:r>
              <w:rPr>
                <w:noProof/>
                <w:webHidden/>
              </w:rPr>
              <w:fldChar w:fldCharType="begin"/>
            </w:r>
            <w:r>
              <w:rPr>
                <w:noProof/>
                <w:webHidden/>
              </w:rPr>
              <w:instrText xml:space="preserve"> PAGEREF _Toc40389834 \h </w:instrText>
            </w:r>
            <w:r>
              <w:rPr>
                <w:noProof/>
                <w:webHidden/>
              </w:rPr>
            </w:r>
            <w:r>
              <w:rPr>
                <w:noProof/>
                <w:webHidden/>
              </w:rPr>
              <w:fldChar w:fldCharType="separate"/>
            </w:r>
            <w:r>
              <w:rPr>
                <w:noProof/>
                <w:webHidden/>
              </w:rPr>
              <w:t>17</w:t>
            </w:r>
            <w:r>
              <w:rPr>
                <w:noProof/>
                <w:webHidden/>
              </w:rPr>
              <w:fldChar w:fldCharType="end"/>
            </w:r>
          </w:hyperlink>
        </w:p>
        <w:p w14:paraId="7C60504F" w14:textId="31510970" w:rsidR="006D6149" w:rsidRDefault="006D6149">
          <w:pPr>
            <w:pStyle w:val="TOC3"/>
            <w:tabs>
              <w:tab w:val="right" w:leader="dot" w:pos="9926"/>
            </w:tabs>
            <w:rPr>
              <w:noProof/>
              <w:sz w:val="22"/>
              <w:lang w:val="en-GB" w:eastAsia="en-GB"/>
            </w:rPr>
          </w:pPr>
          <w:hyperlink w:anchor="_Toc40389835" w:history="1">
            <w:r w:rsidRPr="00B20BAE">
              <w:rPr>
                <w:rStyle w:val="Hyperlink"/>
                <w:noProof/>
                <w:lang w:val="en-GB" w:eastAsia="en-GB"/>
              </w:rPr>
              <w:t>Change Requests:</w:t>
            </w:r>
            <w:r>
              <w:rPr>
                <w:noProof/>
                <w:webHidden/>
              </w:rPr>
              <w:tab/>
            </w:r>
            <w:r>
              <w:rPr>
                <w:noProof/>
                <w:webHidden/>
              </w:rPr>
              <w:fldChar w:fldCharType="begin"/>
            </w:r>
            <w:r>
              <w:rPr>
                <w:noProof/>
                <w:webHidden/>
              </w:rPr>
              <w:instrText xml:space="preserve"> PAGEREF _Toc40389835 \h </w:instrText>
            </w:r>
            <w:r>
              <w:rPr>
                <w:noProof/>
                <w:webHidden/>
              </w:rPr>
            </w:r>
            <w:r>
              <w:rPr>
                <w:noProof/>
                <w:webHidden/>
              </w:rPr>
              <w:fldChar w:fldCharType="separate"/>
            </w:r>
            <w:r>
              <w:rPr>
                <w:noProof/>
                <w:webHidden/>
              </w:rPr>
              <w:t>17</w:t>
            </w:r>
            <w:r>
              <w:rPr>
                <w:noProof/>
                <w:webHidden/>
              </w:rPr>
              <w:fldChar w:fldCharType="end"/>
            </w:r>
          </w:hyperlink>
        </w:p>
        <w:p w14:paraId="15F5D0A7" w14:textId="1776ACA6" w:rsidR="006D6149" w:rsidRDefault="006D6149">
          <w:pPr>
            <w:pStyle w:val="TOC1"/>
            <w:tabs>
              <w:tab w:val="right" w:leader="dot" w:pos="9926"/>
            </w:tabs>
            <w:rPr>
              <w:noProof/>
              <w:sz w:val="22"/>
              <w:lang w:val="en-GB" w:eastAsia="en-GB"/>
            </w:rPr>
          </w:pPr>
          <w:hyperlink w:anchor="_Toc40389836" w:history="1">
            <w:r w:rsidRPr="00B20BAE">
              <w:rPr>
                <w:rStyle w:val="Hyperlink"/>
                <w:noProof/>
              </w:rPr>
              <w:t>FEATURES TO BE TESTED</w:t>
            </w:r>
            <w:r>
              <w:rPr>
                <w:noProof/>
                <w:webHidden/>
              </w:rPr>
              <w:tab/>
            </w:r>
            <w:r>
              <w:rPr>
                <w:noProof/>
                <w:webHidden/>
              </w:rPr>
              <w:fldChar w:fldCharType="begin"/>
            </w:r>
            <w:r>
              <w:rPr>
                <w:noProof/>
                <w:webHidden/>
              </w:rPr>
              <w:instrText xml:space="preserve"> PAGEREF _Toc40389836 \h </w:instrText>
            </w:r>
            <w:r>
              <w:rPr>
                <w:noProof/>
                <w:webHidden/>
              </w:rPr>
            </w:r>
            <w:r>
              <w:rPr>
                <w:noProof/>
                <w:webHidden/>
              </w:rPr>
              <w:fldChar w:fldCharType="separate"/>
            </w:r>
            <w:r>
              <w:rPr>
                <w:noProof/>
                <w:webHidden/>
              </w:rPr>
              <w:t>18</w:t>
            </w:r>
            <w:r>
              <w:rPr>
                <w:noProof/>
                <w:webHidden/>
              </w:rPr>
              <w:fldChar w:fldCharType="end"/>
            </w:r>
          </w:hyperlink>
        </w:p>
        <w:p w14:paraId="12524427" w14:textId="59758C50" w:rsidR="006D6149" w:rsidRDefault="006D6149">
          <w:pPr>
            <w:pStyle w:val="TOC1"/>
            <w:tabs>
              <w:tab w:val="right" w:leader="dot" w:pos="9926"/>
            </w:tabs>
            <w:rPr>
              <w:noProof/>
              <w:sz w:val="22"/>
              <w:lang w:val="en-GB" w:eastAsia="en-GB"/>
            </w:rPr>
          </w:pPr>
          <w:hyperlink w:anchor="_Toc40389837" w:history="1">
            <w:r w:rsidRPr="00B20BAE">
              <w:rPr>
                <w:rStyle w:val="Hyperlink"/>
                <w:noProof/>
              </w:rPr>
              <w:t>ROLES &amp; RESPONSIBILITIES</w:t>
            </w:r>
            <w:r>
              <w:rPr>
                <w:noProof/>
                <w:webHidden/>
              </w:rPr>
              <w:tab/>
            </w:r>
            <w:r>
              <w:rPr>
                <w:noProof/>
                <w:webHidden/>
              </w:rPr>
              <w:fldChar w:fldCharType="begin"/>
            </w:r>
            <w:r>
              <w:rPr>
                <w:noProof/>
                <w:webHidden/>
              </w:rPr>
              <w:instrText xml:space="preserve"> PAGEREF _Toc40389837 \h </w:instrText>
            </w:r>
            <w:r>
              <w:rPr>
                <w:noProof/>
                <w:webHidden/>
              </w:rPr>
            </w:r>
            <w:r>
              <w:rPr>
                <w:noProof/>
                <w:webHidden/>
              </w:rPr>
              <w:fldChar w:fldCharType="separate"/>
            </w:r>
            <w:r>
              <w:rPr>
                <w:noProof/>
                <w:webHidden/>
              </w:rPr>
              <w:t>18</w:t>
            </w:r>
            <w:r>
              <w:rPr>
                <w:noProof/>
                <w:webHidden/>
              </w:rPr>
              <w:fldChar w:fldCharType="end"/>
            </w:r>
          </w:hyperlink>
        </w:p>
        <w:p w14:paraId="790D4975" w14:textId="03AA0EB7" w:rsidR="006D6149" w:rsidRDefault="006D6149">
          <w:pPr>
            <w:pStyle w:val="TOC1"/>
            <w:tabs>
              <w:tab w:val="right" w:leader="dot" w:pos="9926"/>
            </w:tabs>
            <w:rPr>
              <w:noProof/>
              <w:sz w:val="22"/>
              <w:lang w:val="en-GB" w:eastAsia="en-GB"/>
            </w:rPr>
          </w:pPr>
          <w:hyperlink w:anchor="_Toc40389838" w:history="1">
            <w:r w:rsidRPr="00B20BAE">
              <w:rPr>
                <w:rStyle w:val="Hyperlink"/>
                <w:noProof/>
              </w:rPr>
              <w:t>RISKS/ASSUMPTIONS</w:t>
            </w:r>
            <w:r>
              <w:rPr>
                <w:noProof/>
                <w:webHidden/>
              </w:rPr>
              <w:tab/>
            </w:r>
            <w:r>
              <w:rPr>
                <w:noProof/>
                <w:webHidden/>
              </w:rPr>
              <w:fldChar w:fldCharType="begin"/>
            </w:r>
            <w:r>
              <w:rPr>
                <w:noProof/>
                <w:webHidden/>
              </w:rPr>
              <w:instrText xml:space="preserve"> PAGEREF _Toc40389838 \h </w:instrText>
            </w:r>
            <w:r>
              <w:rPr>
                <w:noProof/>
                <w:webHidden/>
              </w:rPr>
            </w:r>
            <w:r>
              <w:rPr>
                <w:noProof/>
                <w:webHidden/>
              </w:rPr>
              <w:fldChar w:fldCharType="separate"/>
            </w:r>
            <w:r>
              <w:rPr>
                <w:noProof/>
                <w:webHidden/>
              </w:rPr>
              <w:t>19</w:t>
            </w:r>
            <w:r>
              <w:rPr>
                <w:noProof/>
                <w:webHidden/>
              </w:rPr>
              <w:fldChar w:fldCharType="end"/>
            </w:r>
          </w:hyperlink>
        </w:p>
        <w:p w14:paraId="0DC7FDAD" w14:textId="4E39F9F2" w:rsidR="006D6149" w:rsidRDefault="006D6149">
          <w:pPr>
            <w:pStyle w:val="TOC3"/>
            <w:tabs>
              <w:tab w:val="right" w:leader="dot" w:pos="9926"/>
            </w:tabs>
            <w:rPr>
              <w:noProof/>
              <w:sz w:val="22"/>
              <w:lang w:val="en-GB" w:eastAsia="en-GB"/>
            </w:rPr>
          </w:pPr>
          <w:hyperlink w:anchor="_Toc40389839" w:history="1">
            <w:r w:rsidRPr="00B20BAE">
              <w:rPr>
                <w:rStyle w:val="Hyperlink"/>
                <w:noProof/>
              </w:rPr>
              <w:t>Risks connected with the staff:</w:t>
            </w:r>
            <w:r>
              <w:rPr>
                <w:noProof/>
                <w:webHidden/>
              </w:rPr>
              <w:tab/>
            </w:r>
            <w:r>
              <w:rPr>
                <w:noProof/>
                <w:webHidden/>
              </w:rPr>
              <w:fldChar w:fldCharType="begin"/>
            </w:r>
            <w:r>
              <w:rPr>
                <w:noProof/>
                <w:webHidden/>
              </w:rPr>
              <w:instrText xml:space="preserve"> PAGEREF _Toc40389839 \h </w:instrText>
            </w:r>
            <w:r>
              <w:rPr>
                <w:noProof/>
                <w:webHidden/>
              </w:rPr>
            </w:r>
            <w:r>
              <w:rPr>
                <w:noProof/>
                <w:webHidden/>
              </w:rPr>
              <w:fldChar w:fldCharType="separate"/>
            </w:r>
            <w:r>
              <w:rPr>
                <w:noProof/>
                <w:webHidden/>
              </w:rPr>
              <w:t>19</w:t>
            </w:r>
            <w:r>
              <w:rPr>
                <w:noProof/>
                <w:webHidden/>
              </w:rPr>
              <w:fldChar w:fldCharType="end"/>
            </w:r>
          </w:hyperlink>
        </w:p>
        <w:p w14:paraId="4C5B862D" w14:textId="6EC9A85A" w:rsidR="006D6149" w:rsidRDefault="006D6149">
          <w:pPr>
            <w:pStyle w:val="TOC3"/>
            <w:tabs>
              <w:tab w:val="right" w:leader="dot" w:pos="9926"/>
            </w:tabs>
            <w:rPr>
              <w:noProof/>
              <w:sz w:val="22"/>
              <w:lang w:val="en-GB" w:eastAsia="en-GB"/>
            </w:rPr>
          </w:pPr>
          <w:hyperlink w:anchor="_Toc40389840" w:history="1">
            <w:r w:rsidRPr="00B20BAE">
              <w:rPr>
                <w:rStyle w:val="Hyperlink"/>
                <w:noProof/>
              </w:rPr>
              <w:t>Organizational Risks:</w:t>
            </w:r>
            <w:r>
              <w:rPr>
                <w:noProof/>
                <w:webHidden/>
              </w:rPr>
              <w:tab/>
            </w:r>
            <w:r>
              <w:rPr>
                <w:noProof/>
                <w:webHidden/>
              </w:rPr>
              <w:fldChar w:fldCharType="begin"/>
            </w:r>
            <w:r>
              <w:rPr>
                <w:noProof/>
                <w:webHidden/>
              </w:rPr>
              <w:instrText xml:space="preserve"> PAGEREF _Toc40389840 \h </w:instrText>
            </w:r>
            <w:r>
              <w:rPr>
                <w:noProof/>
                <w:webHidden/>
              </w:rPr>
            </w:r>
            <w:r>
              <w:rPr>
                <w:noProof/>
                <w:webHidden/>
              </w:rPr>
              <w:fldChar w:fldCharType="separate"/>
            </w:r>
            <w:r>
              <w:rPr>
                <w:noProof/>
                <w:webHidden/>
              </w:rPr>
              <w:t>19</w:t>
            </w:r>
            <w:r>
              <w:rPr>
                <w:noProof/>
                <w:webHidden/>
              </w:rPr>
              <w:fldChar w:fldCharType="end"/>
            </w:r>
          </w:hyperlink>
        </w:p>
        <w:p w14:paraId="6E374C41" w14:textId="7D11D88A" w:rsidR="006D6149" w:rsidRDefault="006D6149">
          <w:pPr>
            <w:pStyle w:val="TOC3"/>
            <w:tabs>
              <w:tab w:val="right" w:leader="dot" w:pos="9926"/>
            </w:tabs>
            <w:rPr>
              <w:noProof/>
              <w:sz w:val="22"/>
              <w:lang w:val="en-GB" w:eastAsia="en-GB"/>
            </w:rPr>
          </w:pPr>
          <w:hyperlink w:anchor="_Toc40389841" w:history="1">
            <w:r w:rsidRPr="00B20BAE">
              <w:rPr>
                <w:rStyle w:val="Hyperlink"/>
                <w:noProof/>
              </w:rPr>
              <w:t>Estimation risks:</w:t>
            </w:r>
            <w:r>
              <w:rPr>
                <w:noProof/>
                <w:webHidden/>
              </w:rPr>
              <w:tab/>
            </w:r>
            <w:r>
              <w:rPr>
                <w:noProof/>
                <w:webHidden/>
              </w:rPr>
              <w:fldChar w:fldCharType="begin"/>
            </w:r>
            <w:r>
              <w:rPr>
                <w:noProof/>
                <w:webHidden/>
              </w:rPr>
              <w:instrText xml:space="preserve"> PAGEREF _Toc40389841 \h </w:instrText>
            </w:r>
            <w:r>
              <w:rPr>
                <w:noProof/>
                <w:webHidden/>
              </w:rPr>
            </w:r>
            <w:r>
              <w:rPr>
                <w:noProof/>
                <w:webHidden/>
              </w:rPr>
              <w:fldChar w:fldCharType="separate"/>
            </w:r>
            <w:r>
              <w:rPr>
                <w:noProof/>
                <w:webHidden/>
              </w:rPr>
              <w:t>19</w:t>
            </w:r>
            <w:r>
              <w:rPr>
                <w:noProof/>
                <w:webHidden/>
              </w:rPr>
              <w:fldChar w:fldCharType="end"/>
            </w:r>
          </w:hyperlink>
        </w:p>
        <w:p w14:paraId="5A7546A2" w14:textId="2BB2A255" w:rsidR="006D6149" w:rsidRDefault="006D6149">
          <w:pPr>
            <w:pStyle w:val="TOC1"/>
            <w:tabs>
              <w:tab w:val="right" w:leader="dot" w:pos="9926"/>
            </w:tabs>
            <w:rPr>
              <w:noProof/>
              <w:sz w:val="22"/>
              <w:lang w:val="en-GB" w:eastAsia="en-GB"/>
            </w:rPr>
          </w:pPr>
          <w:hyperlink w:anchor="_Toc40389842" w:history="1">
            <w:r w:rsidRPr="00B20BAE">
              <w:rPr>
                <w:rStyle w:val="Hyperlink"/>
                <w:noProof/>
              </w:rPr>
              <w:t>TOOLS</w:t>
            </w:r>
            <w:r>
              <w:rPr>
                <w:noProof/>
                <w:webHidden/>
              </w:rPr>
              <w:tab/>
            </w:r>
            <w:r>
              <w:rPr>
                <w:noProof/>
                <w:webHidden/>
              </w:rPr>
              <w:fldChar w:fldCharType="begin"/>
            </w:r>
            <w:r>
              <w:rPr>
                <w:noProof/>
                <w:webHidden/>
              </w:rPr>
              <w:instrText xml:space="preserve"> PAGEREF _Toc40389842 \h </w:instrText>
            </w:r>
            <w:r>
              <w:rPr>
                <w:noProof/>
                <w:webHidden/>
              </w:rPr>
            </w:r>
            <w:r>
              <w:rPr>
                <w:noProof/>
                <w:webHidden/>
              </w:rPr>
              <w:fldChar w:fldCharType="separate"/>
            </w:r>
            <w:r>
              <w:rPr>
                <w:noProof/>
                <w:webHidden/>
              </w:rPr>
              <w:t>19</w:t>
            </w:r>
            <w:r>
              <w:rPr>
                <w:noProof/>
                <w:webHidden/>
              </w:rPr>
              <w:fldChar w:fldCharType="end"/>
            </w:r>
          </w:hyperlink>
        </w:p>
        <w:p w14:paraId="60D64FB4" w14:textId="58AA2D43" w:rsidR="002C6B46" w:rsidRDefault="002C6B46">
          <w:r>
            <w:rPr>
              <w:b/>
              <w:bCs/>
              <w:noProof/>
            </w:rPr>
            <w:fldChar w:fldCharType="end"/>
          </w:r>
        </w:p>
      </w:sdtContent>
    </w:sdt>
    <w:p w14:paraId="142752FE" w14:textId="77777777" w:rsidR="00667A4C" w:rsidRDefault="00667A4C">
      <w:pPr>
        <w:spacing w:after="200"/>
        <w:rPr>
          <w:rFonts w:asciiTheme="majorHAnsi" w:eastAsia="Times New Roman" w:hAnsiTheme="majorHAnsi" w:cs="Times New Roman"/>
          <w:b/>
          <w:sz w:val="48"/>
          <w:szCs w:val="24"/>
        </w:rPr>
      </w:pPr>
      <w:r>
        <w:br w:type="page"/>
      </w:r>
    </w:p>
    <w:p w14:paraId="05E986A8" w14:textId="6E38CD42" w:rsidR="004B7E44" w:rsidRPr="004A6801" w:rsidRDefault="00422B2E" w:rsidP="004A6801">
      <w:pPr>
        <w:pStyle w:val="Heading1"/>
        <w:rPr>
          <w:sz w:val="52"/>
        </w:rPr>
      </w:pPr>
      <w:bookmarkStart w:id="7" w:name="_Toc40389808"/>
      <w:r w:rsidRPr="00422B2E">
        <w:lastRenderedPageBreak/>
        <w:t>INTRODUCTION</w:t>
      </w:r>
      <w:bookmarkEnd w:id="7"/>
    </w:p>
    <w:p w14:paraId="23C75CA3" w14:textId="2F716DD3" w:rsidR="002C052A" w:rsidRDefault="002C052A" w:rsidP="002C052A">
      <w:pPr>
        <w:pStyle w:val="Heading4"/>
      </w:pPr>
      <w:r w:rsidRPr="002C052A">
        <w:t>Project Overview</w:t>
      </w:r>
    </w:p>
    <w:p w14:paraId="6ADF85D0" w14:textId="77777777" w:rsidR="004B7E44" w:rsidRDefault="004B7E44" w:rsidP="004B7E44">
      <w:pPr>
        <w:rPr>
          <w:rFonts w:eastAsia="Times New Roman"/>
        </w:rPr>
      </w:pPr>
    </w:p>
    <w:p w14:paraId="6D8834F0" w14:textId="00D71398" w:rsidR="00553026" w:rsidRPr="00553026" w:rsidRDefault="00553026" w:rsidP="00553026">
      <w:r w:rsidRPr="00553026">
        <w:t xml:space="preserve">This game </w:t>
      </w:r>
      <w:r>
        <w:t>is</w:t>
      </w:r>
      <w:r w:rsidRPr="00553026">
        <w:t xml:space="preserve"> a 2D side-scrolling platformer, inspired by the likes of ‘Salt and Sanctuary’, ‘Shovel Knight’, and ‘Fancy Pants’, with elements from ‘Skyrim’ (mainly in the way the player character and enemy characters attack). The artwork </w:t>
      </w:r>
      <w:r>
        <w:t>is</w:t>
      </w:r>
      <w:r w:rsidRPr="00553026">
        <w:t xml:space="preserve"> inspired mainly by Shovel</w:t>
      </w:r>
    </w:p>
    <w:p w14:paraId="701931CE" w14:textId="0189E6CF" w:rsidR="004B7E44" w:rsidRDefault="00553026" w:rsidP="002C052A">
      <w:r w:rsidRPr="00553026">
        <w:t xml:space="preserve">Knight, which uses mainly pixel art to create its characters and world. The gameplay </w:t>
      </w:r>
      <w:r>
        <w:t xml:space="preserve">is </w:t>
      </w:r>
      <w:r w:rsidRPr="00553026">
        <w:t>inspired by ‘Salt and Sanctuary’ and ‘Dark Souls’ and ‘Skyrim’, which will see the player</w:t>
      </w:r>
      <w:r>
        <w:t xml:space="preserve"> </w:t>
      </w:r>
      <w:r w:rsidRPr="00553026">
        <w:t xml:space="preserve">navigate progressively difficult levels with a wizard type character that uses magic a </w:t>
      </w:r>
      <w:proofErr w:type="spellStart"/>
      <w:r w:rsidRPr="00553026">
        <w:t>lá</w:t>
      </w:r>
      <w:proofErr w:type="spellEnd"/>
      <w:r>
        <w:t xml:space="preserve"> </w:t>
      </w:r>
      <w:r w:rsidRPr="00553026">
        <w:t>‘Skyrim’. Each level has several enemies that the player must defeat to progress. Each</w:t>
      </w:r>
      <w:r>
        <w:t xml:space="preserve"> </w:t>
      </w:r>
      <w:r w:rsidRPr="00553026">
        <w:t>level also has a boss that the player must defeat to progress to the next level. Each level</w:t>
      </w:r>
      <w:r>
        <w:t xml:space="preserve"> </w:t>
      </w:r>
      <w:r w:rsidRPr="00553026">
        <w:t>contain</w:t>
      </w:r>
      <w:r>
        <w:t>s</w:t>
      </w:r>
      <w:r w:rsidRPr="00553026">
        <w:t xml:space="preserve"> pickups for the player, such as health pickups to replenish the player’s health.</w:t>
      </w:r>
    </w:p>
    <w:p w14:paraId="22685271" w14:textId="77777777" w:rsidR="0023120D" w:rsidRDefault="0023120D" w:rsidP="002C052A"/>
    <w:p w14:paraId="12391026" w14:textId="77777777" w:rsidR="0023120D" w:rsidRDefault="0023120D" w:rsidP="0023120D">
      <w:r>
        <w:t>The game will have three options on start-up: ‘Play’, ‘Settings’, and ‘Exit Game’.</w:t>
      </w:r>
    </w:p>
    <w:p w14:paraId="322D3F9F" w14:textId="77777777" w:rsidR="0023120D" w:rsidRDefault="0023120D" w:rsidP="0023120D">
      <w:r>
        <w:t>Selecting ‘Play’ will take the player into the game and the player will begin at Level 1.</w:t>
      </w:r>
    </w:p>
    <w:p w14:paraId="0CEE8AFC" w14:textId="0D89FBB4" w:rsidR="0023120D" w:rsidRDefault="0023120D" w:rsidP="0023120D">
      <w:r>
        <w:t>If a save system can be implemented, the player will begin at their last saved</w:t>
      </w:r>
    </w:p>
    <w:p w14:paraId="36569F51" w14:textId="77777777" w:rsidR="0023120D" w:rsidRDefault="0023120D" w:rsidP="0023120D">
      <w:r>
        <w:t>point. ‘Settings’ will allow the player to edit game settings, such as sound level and</w:t>
      </w:r>
    </w:p>
    <w:p w14:paraId="342AC1FD" w14:textId="77777777" w:rsidR="0023120D" w:rsidRDefault="0023120D" w:rsidP="0023120D">
      <w:r>
        <w:t>music level. ‘Exit Game’ will quit the application’. OPTIONAL: Include a ‘Load Save’,</w:t>
      </w:r>
    </w:p>
    <w:p w14:paraId="6760DF66" w14:textId="77777777" w:rsidR="0023120D" w:rsidRDefault="0023120D" w:rsidP="0023120D">
      <w:r>
        <w:t>‘Save Game’, and ‘Delete Save’ option. This will allow the player to create multiple</w:t>
      </w:r>
    </w:p>
    <w:p w14:paraId="255B5179" w14:textId="172F7838" w:rsidR="0023120D" w:rsidRDefault="0023120D" w:rsidP="0023120D">
      <w:r>
        <w:t>save files and be able to choose which one to load.</w:t>
      </w:r>
    </w:p>
    <w:p w14:paraId="1323C00B" w14:textId="5D8B30F6" w:rsidR="0023120D" w:rsidRDefault="0023120D" w:rsidP="0023120D"/>
    <w:p w14:paraId="39E3F34F" w14:textId="056147D7" w:rsidR="0023120D" w:rsidRDefault="0023120D" w:rsidP="0023120D">
      <w:r>
        <w:t>The game will include several options when the game is paused, similar to those</w:t>
      </w:r>
    </w:p>
    <w:p w14:paraId="78F9E3FB" w14:textId="77777777" w:rsidR="0023120D" w:rsidRDefault="0023120D" w:rsidP="0023120D">
      <w:r>
        <w:t>available on start up. The player will be able to resume the game, access settings,</w:t>
      </w:r>
    </w:p>
    <w:p w14:paraId="25ABFC90" w14:textId="55773901" w:rsidR="0023120D" w:rsidRDefault="0023120D" w:rsidP="0023120D">
      <w:r>
        <w:t>restart the level and exit the game. The player can resume the game by selecting the</w:t>
      </w:r>
    </w:p>
    <w:p w14:paraId="5204D4D6" w14:textId="77777777" w:rsidR="0023120D" w:rsidRDefault="0023120D" w:rsidP="0023120D">
      <w:r>
        <w:t>appropriate option or simply pressing the assigned button for pausing/resuming the</w:t>
      </w:r>
    </w:p>
    <w:p w14:paraId="1E65FC3F" w14:textId="77777777" w:rsidR="0023120D" w:rsidRDefault="0023120D" w:rsidP="0023120D">
      <w:r>
        <w:t>game. The player can access the settings and can adjust the sound level and music</w:t>
      </w:r>
    </w:p>
    <w:p w14:paraId="498AC2F2" w14:textId="77777777" w:rsidR="0023120D" w:rsidRDefault="0023120D" w:rsidP="0023120D">
      <w:r>
        <w:lastRenderedPageBreak/>
        <w:t xml:space="preserve">level, for example. Choosing to restart the level will reset the entire level. This entails </w:t>
      </w:r>
    </w:p>
    <w:p w14:paraId="6B659162" w14:textId="77777777" w:rsidR="0023120D" w:rsidRDefault="0023120D" w:rsidP="0023120D">
      <w:r>
        <w:t>resetting the player’s position to where they were when they first started, resetting</w:t>
      </w:r>
    </w:p>
    <w:p w14:paraId="3FE23016" w14:textId="37733400" w:rsidR="0023120D" w:rsidRDefault="0023120D" w:rsidP="0023120D">
      <w:r>
        <w:t>the enemies’ position and resetting any and all pickups.</w:t>
      </w:r>
    </w:p>
    <w:p w14:paraId="599EC57B" w14:textId="3B0AE596" w:rsidR="003F0E64" w:rsidRDefault="003F0E64" w:rsidP="0023120D"/>
    <w:p w14:paraId="182D83F2" w14:textId="77777777" w:rsidR="003F0E64" w:rsidRDefault="003F0E64" w:rsidP="0023120D">
      <w:r>
        <w:t>Basic controls:</w:t>
      </w:r>
    </w:p>
    <w:tbl>
      <w:tblPr>
        <w:tblStyle w:val="TableGrid"/>
        <w:tblW w:w="0" w:type="auto"/>
        <w:tblLook w:val="04A0" w:firstRow="1" w:lastRow="0" w:firstColumn="1" w:lastColumn="0" w:noHBand="0" w:noVBand="1"/>
      </w:tblPr>
      <w:tblGrid>
        <w:gridCol w:w="3308"/>
        <w:gridCol w:w="3309"/>
        <w:gridCol w:w="3309"/>
      </w:tblGrid>
      <w:tr w:rsidR="003F0E64" w14:paraId="07965963" w14:textId="77777777" w:rsidTr="003F0E64">
        <w:tc>
          <w:tcPr>
            <w:tcW w:w="3308" w:type="dxa"/>
          </w:tcPr>
          <w:p w14:paraId="3C05A5D8" w14:textId="41C8674B" w:rsidR="003F0E64" w:rsidRPr="003F0E64" w:rsidRDefault="003F0E64" w:rsidP="0023120D">
            <w:pPr>
              <w:rPr>
                <w:b/>
                <w:bCs/>
              </w:rPr>
            </w:pPr>
            <w:r w:rsidRPr="003F0E64">
              <w:rPr>
                <w:b/>
                <w:bCs/>
              </w:rPr>
              <w:t>Action</w:t>
            </w:r>
          </w:p>
        </w:tc>
        <w:tc>
          <w:tcPr>
            <w:tcW w:w="3309" w:type="dxa"/>
          </w:tcPr>
          <w:p w14:paraId="3FB8263C" w14:textId="10014CA5" w:rsidR="003F0E64" w:rsidRPr="003F0E64" w:rsidRDefault="003F0E64" w:rsidP="0023120D">
            <w:pPr>
              <w:rPr>
                <w:b/>
                <w:bCs/>
              </w:rPr>
            </w:pPr>
            <w:r w:rsidRPr="003F0E64">
              <w:rPr>
                <w:b/>
                <w:bCs/>
              </w:rPr>
              <w:t>PC</w:t>
            </w:r>
          </w:p>
        </w:tc>
        <w:tc>
          <w:tcPr>
            <w:tcW w:w="3309" w:type="dxa"/>
          </w:tcPr>
          <w:p w14:paraId="169FB2AD" w14:textId="38FDB65A" w:rsidR="003F0E64" w:rsidRPr="003F0E64" w:rsidRDefault="003F0E64" w:rsidP="0023120D">
            <w:pPr>
              <w:rPr>
                <w:b/>
                <w:bCs/>
              </w:rPr>
            </w:pPr>
            <w:r w:rsidRPr="003F0E64">
              <w:rPr>
                <w:b/>
                <w:bCs/>
              </w:rPr>
              <w:t>Mobile</w:t>
            </w:r>
          </w:p>
        </w:tc>
      </w:tr>
      <w:tr w:rsidR="003F0E64" w14:paraId="3A177AA1" w14:textId="77777777" w:rsidTr="003F0E64">
        <w:tc>
          <w:tcPr>
            <w:tcW w:w="3308" w:type="dxa"/>
          </w:tcPr>
          <w:p w14:paraId="2DEFE9D5" w14:textId="539C69C8" w:rsidR="003F0E64" w:rsidRDefault="003F0E64" w:rsidP="0023120D">
            <w:r w:rsidRPr="003F0E64">
              <w:rPr>
                <w:b/>
                <w:bCs/>
              </w:rPr>
              <w:t>Move</w:t>
            </w:r>
            <w:r>
              <w:t xml:space="preserve"> </w:t>
            </w:r>
            <w:r w:rsidRPr="003F0E64">
              <w:rPr>
                <w:b/>
                <w:bCs/>
              </w:rPr>
              <w:t>Forward</w:t>
            </w:r>
          </w:p>
        </w:tc>
        <w:tc>
          <w:tcPr>
            <w:tcW w:w="3309" w:type="dxa"/>
          </w:tcPr>
          <w:p w14:paraId="67EA5310" w14:textId="11DF9A0A" w:rsidR="003F0E64" w:rsidRDefault="003F0E64" w:rsidP="0023120D">
            <w:r>
              <w:t>Right arrow key/D</w:t>
            </w:r>
          </w:p>
        </w:tc>
        <w:tc>
          <w:tcPr>
            <w:tcW w:w="3309" w:type="dxa"/>
          </w:tcPr>
          <w:p w14:paraId="23817FFB" w14:textId="3229A5F3" w:rsidR="003F0E64" w:rsidRDefault="003F0E64" w:rsidP="0023120D">
            <w:r>
              <w:t>Arrow on screen</w:t>
            </w:r>
          </w:p>
        </w:tc>
      </w:tr>
      <w:tr w:rsidR="003F0E64" w14:paraId="0710F7FE" w14:textId="77777777" w:rsidTr="003F0E64">
        <w:tc>
          <w:tcPr>
            <w:tcW w:w="3308" w:type="dxa"/>
          </w:tcPr>
          <w:p w14:paraId="31C8400A" w14:textId="4912054F" w:rsidR="003F0E64" w:rsidRPr="003F0E64" w:rsidRDefault="003F0E64" w:rsidP="0023120D">
            <w:pPr>
              <w:rPr>
                <w:b/>
                <w:bCs/>
              </w:rPr>
            </w:pPr>
            <w:r w:rsidRPr="003F0E64">
              <w:rPr>
                <w:b/>
                <w:bCs/>
              </w:rPr>
              <w:t>Move Backwards</w:t>
            </w:r>
          </w:p>
        </w:tc>
        <w:tc>
          <w:tcPr>
            <w:tcW w:w="3309" w:type="dxa"/>
          </w:tcPr>
          <w:p w14:paraId="6A4D9965" w14:textId="0165190B" w:rsidR="003F0E64" w:rsidRDefault="003F0E64" w:rsidP="0023120D">
            <w:r>
              <w:t>Left arrow key/A</w:t>
            </w:r>
          </w:p>
        </w:tc>
        <w:tc>
          <w:tcPr>
            <w:tcW w:w="3309" w:type="dxa"/>
          </w:tcPr>
          <w:p w14:paraId="3E02A8C2" w14:textId="382096C4" w:rsidR="003F0E64" w:rsidRDefault="003F0E64" w:rsidP="0023120D">
            <w:r>
              <w:t>Arrow on screen</w:t>
            </w:r>
          </w:p>
        </w:tc>
      </w:tr>
      <w:tr w:rsidR="003F0E64" w14:paraId="46E194E8" w14:textId="77777777" w:rsidTr="003F0E64">
        <w:tc>
          <w:tcPr>
            <w:tcW w:w="3308" w:type="dxa"/>
          </w:tcPr>
          <w:p w14:paraId="310672C3" w14:textId="6D654BE3" w:rsidR="003F0E64" w:rsidRPr="003F0E64" w:rsidRDefault="003F0E64" w:rsidP="0023120D">
            <w:pPr>
              <w:rPr>
                <w:b/>
                <w:bCs/>
              </w:rPr>
            </w:pPr>
            <w:r w:rsidRPr="003F0E64">
              <w:rPr>
                <w:b/>
                <w:bCs/>
              </w:rPr>
              <w:t>Jump</w:t>
            </w:r>
          </w:p>
        </w:tc>
        <w:tc>
          <w:tcPr>
            <w:tcW w:w="3309" w:type="dxa"/>
          </w:tcPr>
          <w:p w14:paraId="5F6D721D" w14:textId="6C42E086" w:rsidR="003F0E64" w:rsidRDefault="003F0E64" w:rsidP="0023120D">
            <w:r>
              <w:t>Up arrow key/W</w:t>
            </w:r>
          </w:p>
        </w:tc>
        <w:tc>
          <w:tcPr>
            <w:tcW w:w="3309" w:type="dxa"/>
          </w:tcPr>
          <w:p w14:paraId="04BFA31F" w14:textId="455317F4" w:rsidR="003F0E64" w:rsidRDefault="003F0E64" w:rsidP="0023120D">
            <w:r>
              <w:t>Arrow on screen</w:t>
            </w:r>
          </w:p>
        </w:tc>
      </w:tr>
      <w:tr w:rsidR="003F0E64" w14:paraId="16C9BF76" w14:textId="77777777" w:rsidTr="003F0E64">
        <w:tc>
          <w:tcPr>
            <w:tcW w:w="3308" w:type="dxa"/>
          </w:tcPr>
          <w:p w14:paraId="571A6E68" w14:textId="20BFF4BB" w:rsidR="003F0E64" w:rsidRPr="003F0E64" w:rsidRDefault="003F0E64" w:rsidP="0023120D">
            <w:pPr>
              <w:rPr>
                <w:b/>
                <w:bCs/>
              </w:rPr>
            </w:pPr>
            <w:r w:rsidRPr="003F0E64">
              <w:rPr>
                <w:b/>
                <w:bCs/>
              </w:rPr>
              <w:t>Attack</w:t>
            </w:r>
          </w:p>
        </w:tc>
        <w:tc>
          <w:tcPr>
            <w:tcW w:w="3309" w:type="dxa"/>
          </w:tcPr>
          <w:p w14:paraId="2C0A7BBA" w14:textId="02BDC52D" w:rsidR="003F0E64" w:rsidRDefault="003F0E64" w:rsidP="0023120D">
            <w:r>
              <w:t>Left mouse click/R</w:t>
            </w:r>
          </w:p>
        </w:tc>
        <w:tc>
          <w:tcPr>
            <w:tcW w:w="3309" w:type="dxa"/>
          </w:tcPr>
          <w:p w14:paraId="29395049" w14:textId="21DC78E8" w:rsidR="003F0E64" w:rsidRDefault="003F0E64" w:rsidP="0023120D">
            <w:r>
              <w:t>Dedicated button</w:t>
            </w:r>
          </w:p>
        </w:tc>
      </w:tr>
      <w:tr w:rsidR="003F0E64" w14:paraId="3FEC9257" w14:textId="77777777" w:rsidTr="003F0E64">
        <w:tc>
          <w:tcPr>
            <w:tcW w:w="3308" w:type="dxa"/>
          </w:tcPr>
          <w:p w14:paraId="54C2DB85" w14:textId="53073E42" w:rsidR="003F0E64" w:rsidRDefault="003F0E64" w:rsidP="0023120D">
            <w:r w:rsidRPr="003F0E64">
              <w:rPr>
                <w:b/>
                <w:bCs/>
              </w:rPr>
              <w:t>Pause/Resume</w:t>
            </w:r>
          </w:p>
        </w:tc>
        <w:tc>
          <w:tcPr>
            <w:tcW w:w="3309" w:type="dxa"/>
          </w:tcPr>
          <w:p w14:paraId="526C6C5C" w14:textId="5374E804" w:rsidR="003F0E64" w:rsidRDefault="003F0E64" w:rsidP="0023120D">
            <w:r>
              <w:t>Spacebar</w:t>
            </w:r>
          </w:p>
        </w:tc>
        <w:tc>
          <w:tcPr>
            <w:tcW w:w="3309" w:type="dxa"/>
          </w:tcPr>
          <w:p w14:paraId="2485E69B" w14:textId="1BF0B829" w:rsidR="003F0E64" w:rsidRDefault="003F0E64" w:rsidP="0023120D">
            <w:r>
              <w:t>Button in top right of screen</w:t>
            </w:r>
          </w:p>
        </w:tc>
      </w:tr>
      <w:tr w:rsidR="003F0E64" w14:paraId="76F6369A" w14:textId="77777777" w:rsidTr="003F0E64">
        <w:tc>
          <w:tcPr>
            <w:tcW w:w="3308" w:type="dxa"/>
          </w:tcPr>
          <w:p w14:paraId="71B6D8C3" w14:textId="1CA2B33E" w:rsidR="003F0E64" w:rsidRPr="003F0E64" w:rsidRDefault="003F0E64" w:rsidP="0023120D">
            <w:pPr>
              <w:rPr>
                <w:b/>
                <w:bCs/>
              </w:rPr>
            </w:pPr>
            <w:r w:rsidRPr="003F0E64">
              <w:rPr>
                <w:b/>
                <w:bCs/>
              </w:rPr>
              <w:t>Crouch</w:t>
            </w:r>
          </w:p>
        </w:tc>
        <w:tc>
          <w:tcPr>
            <w:tcW w:w="3309" w:type="dxa"/>
          </w:tcPr>
          <w:p w14:paraId="0EA6A3C8" w14:textId="6C89941F" w:rsidR="003F0E64" w:rsidRDefault="003F0E64" w:rsidP="0023120D">
            <w:r>
              <w:t>C</w:t>
            </w:r>
          </w:p>
        </w:tc>
        <w:tc>
          <w:tcPr>
            <w:tcW w:w="3309" w:type="dxa"/>
          </w:tcPr>
          <w:p w14:paraId="29E5FBB6" w14:textId="56E989DB" w:rsidR="003F0E64" w:rsidRDefault="003F0E64" w:rsidP="0023120D">
            <w:r>
              <w:t>Arrow on screen (hold)</w:t>
            </w:r>
          </w:p>
        </w:tc>
      </w:tr>
    </w:tbl>
    <w:p w14:paraId="3DB9EFE5" w14:textId="77777777" w:rsidR="003F0E64" w:rsidRDefault="003F0E64" w:rsidP="003F0E64"/>
    <w:p w14:paraId="355ED763" w14:textId="21350899" w:rsidR="003F0E64" w:rsidRPr="003F0E64" w:rsidRDefault="003F0E64" w:rsidP="003F0E64">
      <w:pPr>
        <w:rPr>
          <w:b/>
          <w:bCs/>
        </w:rPr>
      </w:pPr>
      <w:r w:rsidRPr="003F0E64">
        <w:rPr>
          <w:b/>
          <w:bCs/>
        </w:rPr>
        <w:t>The Game</w:t>
      </w:r>
      <w:r>
        <w:rPr>
          <w:b/>
          <w:bCs/>
        </w:rPr>
        <w:t>:</w:t>
      </w:r>
    </w:p>
    <w:p w14:paraId="1279B201" w14:textId="77777777" w:rsidR="003F0E64" w:rsidRDefault="003F0E64" w:rsidP="003F0E64">
      <w:r>
        <w:t>Once the player has opened the game, they will be presented with three options:</w:t>
      </w:r>
    </w:p>
    <w:p w14:paraId="61AE9D50" w14:textId="77777777" w:rsidR="003F0E64" w:rsidRDefault="003F0E64" w:rsidP="003F0E64">
      <w:r>
        <w:t>‘Play’, ‘Settings’, and ‘Exit Game’. Selecting ‘Play’ will take the player into the game</w:t>
      </w:r>
    </w:p>
    <w:p w14:paraId="02D5F4D0" w14:textId="77777777" w:rsidR="003F0E64" w:rsidRDefault="003F0E64" w:rsidP="003F0E64">
      <w:r>
        <w:t>and load the first level. The game will start immediately. From here, the player can</w:t>
      </w:r>
    </w:p>
    <w:p w14:paraId="651D6E82" w14:textId="77777777" w:rsidR="003F0E64" w:rsidRDefault="003F0E64" w:rsidP="003F0E64">
      <w:r>
        <w:t>progress through the level and once completed and once completed, the next level</w:t>
      </w:r>
    </w:p>
    <w:p w14:paraId="35254BBE" w14:textId="77777777" w:rsidR="003F0E64" w:rsidRDefault="003F0E64" w:rsidP="003F0E64">
      <w:r>
        <w:t>will load. At the start of the first level, text will appear on-screen informing the player</w:t>
      </w:r>
    </w:p>
    <w:p w14:paraId="72D792AF" w14:textId="77777777" w:rsidR="003F0E64" w:rsidRDefault="003F0E64" w:rsidP="003F0E64">
      <w:r>
        <w:t>of the control screen. The game will feature at least three levels, with each increasing</w:t>
      </w:r>
    </w:p>
    <w:p w14:paraId="53233B89" w14:textId="77777777" w:rsidR="003F0E64" w:rsidRDefault="003F0E64" w:rsidP="003F0E64">
      <w:r>
        <w:t>in difficulty. This could range from having more and more enemies in the progressive</w:t>
      </w:r>
    </w:p>
    <w:p w14:paraId="09AFC945" w14:textId="77777777" w:rsidR="003F0E64" w:rsidRDefault="003F0E64" w:rsidP="003F0E64">
      <w:r>
        <w:t>levels, enemies having more health, the player character having less enemies, etc.</w:t>
      </w:r>
    </w:p>
    <w:p w14:paraId="37C90F05" w14:textId="77777777" w:rsidR="003F0E64" w:rsidRDefault="003F0E64" w:rsidP="003F0E64">
      <w:r>
        <w:t>Once the player has completed all the levels, the player will be presented with the</w:t>
      </w:r>
    </w:p>
    <w:p w14:paraId="2C168688" w14:textId="74BC3BBC" w:rsidR="003F0E64" w:rsidRDefault="003F0E64" w:rsidP="003F0E64">
      <w:r>
        <w:t>option to either start again from the first level or quit the game. If the player chooses.</w:t>
      </w:r>
    </w:p>
    <w:p w14:paraId="744C9E58" w14:textId="3004340D" w:rsidR="003F0E64" w:rsidRPr="002C052A" w:rsidRDefault="003F0E64" w:rsidP="003F0E64">
      <w:r>
        <w:lastRenderedPageBreak/>
        <w:t>‘Settings’ instead, they can instead adjust the sound level or music level. ‘Exit Game’ will close the game. Once inside the game, the player can pause the game at any time. From here, they can access a number of options: resume the game, access settings, restart the level, or exit the game.</w:t>
      </w:r>
    </w:p>
    <w:p w14:paraId="5F3F9B0A" w14:textId="7CF2F507" w:rsidR="00E94B5F" w:rsidRDefault="00E94B5F" w:rsidP="004B7E44"/>
    <w:p w14:paraId="0FAF1697" w14:textId="4A92150B" w:rsidR="001611DE" w:rsidRDefault="00DE1DBE" w:rsidP="002C6B46">
      <w:pPr>
        <w:pStyle w:val="Heading1"/>
      </w:pPr>
      <w:bookmarkStart w:id="8" w:name="_Toc40389809"/>
      <w:r>
        <w:t>Objectives and Tasks</w:t>
      </w:r>
      <w:bookmarkEnd w:id="8"/>
    </w:p>
    <w:p w14:paraId="613E26C1" w14:textId="0E985888" w:rsidR="00DE1DBE" w:rsidRDefault="00DE1DBE" w:rsidP="00DE1DBE">
      <w:pPr>
        <w:pStyle w:val="Heading4"/>
      </w:pPr>
      <w:r>
        <w:t>Objectives</w:t>
      </w:r>
    </w:p>
    <w:p w14:paraId="59BD4A47" w14:textId="5E76949D" w:rsidR="00DE1DBE" w:rsidRDefault="00DE1DBE" w:rsidP="00DE1DBE"/>
    <w:p w14:paraId="65820ED0" w14:textId="77777777" w:rsidR="00DE1DBE" w:rsidRPr="00CD0D6C" w:rsidRDefault="00DE1DBE" w:rsidP="00CD0D6C">
      <w:r w:rsidRPr="00CD0D6C">
        <w:t>The software test will ensure that our software is free from input errors and all the game logic will function as intended.  For example:</w:t>
      </w:r>
    </w:p>
    <w:p w14:paraId="497F2FC8" w14:textId="609AA3C1" w:rsidR="00DE1DBE" w:rsidRPr="00CD0D6C" w:rsidRDefault="00DE1DBE" w:rsidP="00CD0D6C">
      <w:r w:rsidRPr="00CD0D6C">
        <w:t>After the game informs the player/user that there are no more waves of enemies, there should not be any more strains of enemies coming to attack the player</w:t>
      </w:r>
    </w:p>
    <w:p w14:paraId="2F58ECEA" w14:textId="77777777" w:rsidR="00DE1DBE" w:rsidRPr="00CD0D6C" w:rsidRDefault="00DE1DBE" w:rsidP="00CD0D6C">
      <w:r w:rsidRPr="00CD0D6C">
        <w:t>enemies and other entities on screen should not behave erratically and all positioning and attack scenarios should be accounted for</w:t>
      </w:r>
    </w:p>
    <w:p w14:paraId="1A8472D2" w14:textId="5F06FDA2" w:rsidR="00DE1DBE" w:rsidRPr="00CD0D6C" w:rsidRDefault="00DE1DBE" w:rsidP="00CD0D6C">
      <w:r w:rsidRPr="00CD0D6C">
        <w:t xml:space="preserve">pickups </w:t>
      </w:r>
      <w:r w:rsidR="00250698" w:rsidRPr="00CD0D6C">
        <w:t>work</w:t>
      </w:r>
      <w:r w:rsidRPr="00CD0D6C">
        <w:t xml:space="preserve"> error free and functions as intended.</w:t>
      </w:r>
    </w:p>
    <w:p w14:paraId="06302601" w14:textId="4EF7FBD1" w:rsidR="00DE1DBE" w:rsidRPr="00CD0D6C" w:rsidRDefault="00DE1DBE" w:rsidP="00CD0D6C">
      <w:r w:rsidRPr="00CD0D6C">
        <w:t>the player should only be able to “click on” certain elements in the user interface, with extraneous clicks not serving any purpose and performing no action.</w:t>
      </w:r>
    </w:p>
    <w:p w14:paraId="54D8F22F" w14:textId="3729EAF9" w:rsidR="00DE1DBE" w:rsidRDefault="00250698" w:rsidP="002C6B46">
      <w:pPr>
        <w:pStyle w:val="Heading1"/>
      </w:pPr>
      <w:bookmarkStart w:id="9" w:name="_Toc40389810"/>
      <w:r>
        <w:t>Scope</w:t>
      </w:r>
      <w:bookmarkEnd w:id="9"/>
    </w:p>
    <w:p w14:paraId="26AFA781" w14:textId="058903BF" w:rsidR="00250698" w:rsidRDefault="00250698" w:rsidP="00250698">
      <w:pPr>
        <w:pStyle w:val="Heading4"/>
      </w:pPr>
      <w:r>
        <w:t>General</w:t>
      </w:r>
    </w:p>
    <w:p w14:paraId="74615B8C" w14:textId="63A20B0A" w:rsidR="00250698" w:rsidRDefault="00250698" w:rsidP="00CD0D6C">
      <w:pPr>
        <w:pStyle w:val="ListParagraph"/>
        <w:numPr>
          <w:ilvl w:val="0"/>
          <w:numId w:val="5"/>
        </w:numPr>
      </w:pPr>
      <w:r>
        <w:t>Main Menu Functions</w:t>
      </w:r>
      <w:r w:rsidR="00CD0D6C">
        <w:t>.</w:t>
      </w:r>
    </w:p>
    <w:p w14:paraId="5A8E5EEA" w14:textId="5E1E0F68" w:rsidR="006A5205" w:rsidRDefault="006A5205" w:rsidP="006A5205">
      <w:pPr>
        <w:pStyle w:val="ListParagraph"/>
        <w:numPr>
          <w:ilvl w:val="1"/>
          <w:numId w:val="5"/>
        </w:numPr>
      </w:pPr>
      <w:r w:rsidRPr="006A5205">
        <w:t>art (world, texture etc.)</w:t>
      </w:r>
    </w:p>
    <w:p w14:paraId="37059FD1" w14:textId="7AB04F79" w:rsidR="006A5205" w:rsidRDefault="006A5205" w:rsidP="006A5205">
      <w:pPr>
        <w:pStyle w:val="ListParagraph"/>
        <w:numPr>
          <w:ilvl w:val="1"/>
          <w:numId w:val="5"/>
        </w:numPr>
      </w:pPr>
      <w:r w:rsidRPr="006A5205">
        <w:t>musi</w:t>
      </w:r>
      <w:r>
        <w:t xml:space="preserve">c, </w:t>
      </w:r>
      <w:r w:rsidRPr="006A5205">
        <w:t>audio and the sound effect</w:t>
      </w:r>
      <w:r>
        <w:t>.</w:t>
      </w:r>
    </w:p>
    <w:p w14:paraId="55AF926D" w14:textId="49F45FC6" w:rsidR="006A5205" w:rsidRDefault="006A5205" w:rsidP="006A5205">
      <w:pPr>
        <w:pStyle w:val="ListParagraph"/>
        <w:numPr>
          <w:ilvl w:val="1"/>
          <w:numId w:val="5"/>
        </w:numPr>
      </w:pPr>
      <w:r w:rsidRPr="006A5205">
        <w:t>title screens</w:t>
      </w:r>
      <w:r>
        <w:t>.</w:t>
      </w:r>
    </w:p>
    <w:p w14:paraId="3F0B16EE" w14:textId="43DEFB01" w:rsidR="006A5205" w:rsidRDefault="006A5205" w:rsidP="006A5205">
      <w:pPr>
        <w:pStyle w:val="ListParagraph"/>
        <w:numPr>
          <w:ilvl w:val="1"/>
          <w:numId w:val="5"/>
        </w:numPr>
      </w:pPr>
      <w:r>
        <w:t>Buttons and Functions.</w:t>
      </w:r>
    </w:p>
    <w:p w14:paraId="5C50266F" w14:textId="77777777" w:rsidR="00A43505" w:rsidRDefault="00A43505" w:rsidP="00A43505">
      <w:pPr>
        <w:pStyle w:val="ListParagraph"/>
        <w:ind w:left="1440"/>
      </w:pPr>
    </w:p>
    <w:p w14:paraId="72323C33" w14:textId="34020CF6" w:rsidR="00CD0D6C" w:rsidRDefault="00CD0D6C" w:rsidP="00CD0D6C">
      <w:pPr>
        <w:pStyle w:val="ListParagraph"/>
        <w:numPr>
          <w:ilvl w:val="0"/>
          <w:numId w:val="5"/>
        </w:numPr>
      </w:pPr>
      <w:r>
        <w:t>Pause Menu Functions.</w:t>
      </w:r>
    </w:p>
    <w:p w14:paraId="4690C9B2" w14:textId="77777777" w:rsidR="006A5205" w:rsidRDefault="006A5205" w:rsidP="006A5205">
      <w:pPr>
        <w:pStyle w:val="ListParagraph"/>
        <w:numPr>
          <w:ilvl w:val="1"/>
          <w:numId w:val="5"/>
        </w:numPr>
      </w:pPr>
      <w:r w:rsidRPr="006A5205">
        <w:t>art (world, texture etc.)</w:t>
      </w:r>
    </w:p>
    <w:p w14:paraId="4DB8153B" w14:textId="05ED894D" w:rsidR="006A5205" w:rsidRDefault="00A43505" w:rsidP="006A5205">
      <w:pPr>
        <w:pStyle w:val="ListParagraph"/>
        <w:numPr>
          <w:ilvl w:val="1"/>
          <w:numId w:val="5"/>
        </w:numPr>
      </w:pPr>
      <w:r w:rsidRPr="006A5205">
        <w:t>musi</w:t>
      </w:r>
      <w:r>
        <w:t xml:space="preserve">c, </w:t>
      </w:r>
      <w:r w:rsidRPr="006A5205">
        <w:t>audio and the sound effect</w:t>
      </w:r>
      <w:r>
        <w:t>.</w:t>
      </w:r>
    </w:p>
    <w:p w14:paraId="63F4A8B6" w14:textId="77777777" w:rsidR="00A43505" w:rsidRDefault="00A43505" w:rsidP="00A43505">
      <w:pPr>
        <w:pStyle w:val="ListParagraph"/>
        <w:numPr>
          <w:ilvl w:val="1"/>
          <w:numId w:val="5"/>
        </w:numPr>
      </w:pPr>
      <w:r>
        <w:t>Buttons and Functions.</w:t>
      </w:r>
    </w:p>
    <w:p w14:paraId="04B8F3FE" w14:textId="77777777" w:rsidR="00A43505" w:rsidRDefault="00A43505" w:rsidP="00A43505">
      <w:pPr>
        <w:pStyle w:val="ListParagraph"/>
        <w:ind w:left="1440"/>
      </w:pPr>
    </w:p>
    <w:p w14:paraId="1C8E19EE" w14:textId="62813C86" w:rsidR="00CD0D6C" w:rsidRDefault="00CD0D6C" w:rsidP="00CD0D6C">
      <w:pPr>
        <w:pStyle w:val="ListParagraph"/>
        <w:numPr>
          <w:ilvl w:val="0"/>
          <w:numId w:val="5"/>
        </w:numPr>
      </w:pPr>
      <w:r>
        <w:t>Gameplay Functions.</w:t>
      </w:r>
    </w:p>
    <w:p w14:paraId="628D7FAE" w14:textId="77777777" w:rsidR="00A43505" w:rsidRDefault="00A43505" w:rsidP="00A43505">
      <w:pPr>
        <w:pStyle w:val="ListParagraph"/>
        <w:numPr>
          <w:ilvl w:val="1"/>
          <w:numId w:val="5"/>
        </w:numPr>
      </w:pPr>
      <w:r w:rsidRPr="006A5205">
        <w:t>animation (the like and quality of the realism, movement, and frame rate)</w:t>
      </w:r>
    </w:p>
    <w:p w14:paraId="12FBD7AB" w14:textId="77B90951" w:rsidR="00A43505" w:rsidRDefault="00A43505" w:rsidP="00A43505">
      <w:pPr>
        <w:pStyle w:val="ListParagraph"/>
        <w:numPr>
          <w:ilvl w:val="1"/>
          <w:numId w:val="5"/>
        </w:numPr>
      </w:pPr>
      <w:r w:rsidRPr="00A43505">
        <w:lastRenderedPageBreak/>
        <w:t>art (character model, terrain or world, texture, objects, etc.)</w:t>
      </w:r>
    </w:p>
    <w:p w14:paraId="10A759DF" w14:textId="07BD5954" w:rsidR="00A43505" w:rsidRDefault="00A43505" w:rsidP="00A43505">
      <w:pPr>
        <w:pStyle w:val="ListParagraph"/>
        <w:numPr>
          <w:ilvl w:val="1"/>
          <w:numId w:val="5"/>
        </w:numPr>
      </w:pPr>
      <w:r w:rsidRPr="00A43505">
        <w:t>game logic and flow</w:t>
      </w:r>
      <w:r>
        <w:t>.</w:t>
      </w:r>
    </w:p>
    <w:p w14:paraId="0618A836" w14:textId="5AEFA5B0" w:rsidR="00A43505" w:rsidRDefault="00A43505" w:rsidP="00A43505">
      <w:pPr>
        <w:pStyle w:val="ListParagraph"/>
        <w:numPr>
          <w:ilvl w:val="1"/>
          <w:numId w:val="5"/>
        </w:numPr>
      </w:pPr>
      <w:r w:rsidRPr="00A43505">
        <w:t>scene/level</w:t>
      </w:r>
      <w:r>
        <w:t>.</w:t>
      </w:r>
    </w:p>
    <w:p w14:paraId="4CB301E0" w14:textId="0052FE2E" w:rsidR="00A43505" w:rsidRDefault="00A43505" w:rsidP="00A43505">
      <w:pPr>
        <w:pStyle w:val="ListParagraph"/>
        <w:numPr>
          <w:ilvl w:val="1"/>
          <w:numId w:val="5"/>
        </w:numPr>
      </w:pPr>
      <w:r>
        <w:t>the action properties.</w:t>
      </w:r>
    </w:p>
    <w:p w14:paraId="36B431AC" w14:textId="6171D49E" w:rsidR="00A43505" w:rsidRDefault="00A43505" w:rsidP="00A43505">
      <w:pPr>
        <w:pStyle w:val="ListParagraph"/>
        <w:numPr>
          <w:ilvl w:val="1"/>
          <w:numId w:val="5"/>
        </w:numPr>
      </w:pPr>
      <w:r>
        <w:t>the player properties.</w:t>
      </w:r>
    </w:p>
    <w:p w14:paraId="66F6AEAB" w14:textId="4BC0AA1C" w:rsidR="00A43505" w:rsidRDefault="00A43505" w:rsidP="00A43505">
      <w:pPr>
        <w:pStyle w:val="ListParagraph"/>
        <w:numPr>
          <w:ilvl w:val="1"/>
          <w:numId w:val="5"/>
        </w:numPr>
      </w:pPr>
      <w:r w:rsidRPr="00A43505">
        <w:t>the situation to advance to the subsequent level</w:t>
      </w:r>
      <w:r>
        <w:t>.</w:t>
      </w:r>
    </w:p>
    <w:p w14:paraId="157D26DD" w14:textId="77777777" w:rsidR="00A43505" w:rsidRDefault="00A43505" w:rsidP="00A43505">
      <w:pPr>
        <w:pStyle w:val="ListParagraph"/>
        <w:numPr>
          <w:ilvl w:val="1"/>
          <w:numId w:val="5"/>
        </w:numPr>
      </w:pPr>
      <w:r>
        <w:t>increasing levels of difficulty</w:t>
      </w:r>
    </w:p>
    <w:p w14:paraId="7D489CFC" w14:textId="77777777" w:rsidR="00A43505" w:rsidRDefault="00A43505" w:rsidP="00A43505">
      <w:pPr>
        <w:pStyle w:val="ListParagraph"/>
        <w:numPr>
          <w:ilvl w:val="1"/>
          <w:numId w:val="5"/>
        </w:numPr>
      </w:pPr>
      <w:r>
        <w:t>the scoring</w:t>
      </w:r>
    </w:p>
    <w:p w14:paraId="394AE29E" w14:textId="5D1CFAC7" w:rsidR="00A43505" w:rsidRDefault="00A43505" w:rsidP="00A43505">
      <w:pPr>
        <w:pStyle w:val="ListParagraph"/>
        <w:numPr>
          <w:ilvl w:val="1"/>
          <w:numId w:val="5"/>
        </w:numPr>
      </w:pPr>
      <w:r>
        <w:t>the AI logic (for both offensive play and defensive play; player positioning and movement).</w:t>
      </w:r>
    </w:p>
    <w:p w14:paraId="3BCD7B23" w14:textId="04D34469" w:rsidR="00A43505" w:rsidRDefault="00A43505" w:rsidP="00A43505">
      <w:pPr>
        <w:pStyle w:val="ListParagraph"/>
        <w:numPr>
          <w:ilvl w:val="1"/>
          <w:numId w:val="5"/>
        </w:numPr>
      </w:pPr>
      <w:r w:rsidRPr="00A43505">
        <w:t>statistics (pre-game and in-game like high score and player statistics)</w:t>
      </w:r>
      <w:r>
        <w:t>.</w:t>
      </w:r>
    </w:p>
    <w:p w14:paraId="37F42977" w14:textId="17093571" w:rsidR="00A43505" w:rsidRDefault="00A43505" w:rsidP="00A43505">
      <w:pPr>
        <w:pStyle w:val="ListParagraph"/>
        <w:numPr>
          <w:ilvl w:val="1"/>
          <w:numId w:val="5"/>
        </w:numPr>
      </w:pPr>
      <w:r w:rsidRPr="00A43505">
        <w:t>the gamepad</w:t>
      </w:r>
      <w:r>
        <w:t>.</w:t>
      </w:r>
    </w:p>
    <w:p w14:paraId="5753DD3B" w14:textId="7F082D1B" w:rsidR="00A43505" w:rsidRDefault="00A43505" w:rsidP="00A43505">
      <w:pPr>
        <w:pStyle w:val="ListParagraph"/>
        <w:numPr>
          <w:ilvl w:val="1"/>
          <w:numId w:val="5"/>
        </w:numPr>
      </w:pPr>
      <w:r w:rsidRPr="00A43505">
        <w:t>the usability of the button functions</w:t>
      </w:r>
      <w:r>
        <w:t>.</w:t>
      </w:r>
    </w:p>
    <w:p w14:paraId="7FD3E6D1" w14:textId="77777777" w:rsidR="00AC56DB" w:rsidRDefault="00AC56DB" w:rsidP="00AC56DB">
      <w:pPr>
        <w:pStyle w:val="Heading1"/>
      </w:pPr>
    </w:p>
    <w:p w14:paraId="1987DAD6" w14:textId="0C85B094" w:rsidR="00BA1551" w:rsidRDefault="00071C88" w:rsidP="00AC56DB">
      <w:pPr>
        <w:pStyle w:val="Heading1"/>
      </w:pPr>
      <w:bookmarkStart w:id="10" w:name="_Toc40389811"/>
      <w:r w:rsidRPr="00071C88">
        <w:t>TESTING STRATEGY</w:t>
      </w:r>
      <w:bookmarkEnd w:id="10"/>
    </w:p>
    <w:p w14:paraId="1674537A" w14:textId="77777777" w:rsidR="00AC56DB" w:rsidRDefault="00AC56DB" w:rsidP="002C6B46">
      <w:pPr>
        <w:pStyle w:val="Heading2"/>
        <w:rPr>
          <w:sz w:val="36"/>
          <w:szCs w:val="36"/>
        </w:rPr>
      </w:pPr>
    </w:p>
    <w:p w14:paraId="63643C4B" w14:textId="67FAAAB8" w:rsidR="00BA1551" w:rsidRPr="002C6B46" w:rsidRDefault="00BA1551" w:rsidP="002C6B46">
      <w:pPr>
        <w:pStyle w:val="Heading2"/>
        <w:rPr>
          <w:sz w:val="36"/>
          <w:szCs w:val="36"/>
        </w:rPr>
      </w:pPr>
      <w:bookmarkStart w:id="11" w:name="_Toc40389812"/>
      <w:r w:rsidRPr="002C6B46">
        <w:rPr>
          <w:sz w:val="36"/>
          <w:szCs w:val="36"/>
        </w:rPr>
        <w:t>Description of Test Environment</w:t>
      </w:r>
      <w:bookmarkEnd w:id="11"/>
    </w:p>
    <w:p w14:paraId="7854769A" w14:textId="77777777" w:rsidR="00BA1551" w:rsidRDefault="00BA1551" w:rsidP="00BA1551"/>
    <w:p w14:paraId="069B372A" w14:textId="673ECF87" w:rsidR="00BA1551" w:rsidRDefault="00BA1551" w:rsidP="00BA1551">
      <w:r>
        <w:t xml:space="preserve">The program will be compiled and tested on a PC with the Windows 10 Operating System as well as a Mobile running android.  The compiler used will be the compiler included in the Unity </w:t>
      </w:r>
      <w:r w:rsidRPr="00BA1551">
        <w:t>cross-platform game engine</w:t>
      </w:r>
      <w:r>
        <w:t>.  The test environment will be the same environment in which the software is guaranteed to operate - the only slight difference is that the end user will not need to compile and run their game out of Unity.</w:t>
      </w:r>
    </w:p>
    <w:p w14:paraId="5B9288F5" w14:textId="77777777" w:rsidR="002C6B46" w:rsidRDefault="002C6B46" w:rsidP="002C6B46"/>
    <w:p w14:paraId="355D2F63" w14:textId="19109A05" w:rsidR="00071C88" w:rsidRDefault="00071C88" w:rsidP="002C6B46">
      <w:pPr>
        <w:pStyle w:val="Heading2"/>
        <w:rPr>
          <w:sz w:val="36"/>
          <w:szCs w:val="36"/>
        </w:rPr>
      </w:pPr>
      <w:bookmarkStart w:id="12" w:name="_Toc40389813"/>
      <w:r w:rsidRPr="002C6B46">
        <w:rPr>
          <w:sz w:val="36"/>
          <w:szCs w:val="36"/>
        </w:rPr>
        <w:t>Unit Testing</w:t>
      </w:r>
      <w:bookmarkEnd w:id="12"/>
    </w:p>
    <w:p w14:paraId="2CF18164" w14:textId="47FDAF6C" w:rsidR="006C654E" w:rsidRDefault="006C654E" w:rsidP="002C6B46">
      <w:pPr>
        <w:pStyle w:val="Heading2"/>
        <w:rPr>
          <w:sz w:val="36"/>
          <w:szCs w:val="36"/>
        </w:rPr>
      </w:pPr>
    </w:p>
    <w:p w14:paraId="6A3F90C2" w14:textId="07DE12AF" w:rsidR="006C654E" w:rsidRDefault="006C654E" w:rsidP="006C654E">
      <w:pPr>
        <w:rPr>
          <w:b/>
          <w:bCs/>
        </w:rPr>
      </w:pPr>
      <w:r w:rsidRPr="006C654E">
        <w:rPr>
          <w:b/>
          <w:bCs/>
        </w:rPr>
        <w:t>Definition:</w:t>
      </w:r>
    </w:p>
    <w:p w14:paraId="6D7F874F" w14:textId="124AC0D2" w:rsidR="006C654E" w:rsidRPr="006C654E" w:rsidRDefault="006C654E" w:rsidP="006C654E">
      <w:r w:rsidRPr="006C654E">
        <w:t>Testing the unit components of the games such as play button, save game button and controls etc.</w:t>
      </w:r>
    </w:p>
    <w:p w14:paraId="4FD5C1A4" w14:textId="77777777" w:rsidR="003E7C36" w:rsidRDefault="003E7C36" w:rsidP="003E7C36"/>
    <w:p w14:paraId="00143938" w14:textId="4C1B0C03" w:rsidR="00E9744D" w:rsidRDefault="00E9744D" w:rsidP="002C6B46">
      <w:pPr>
        <w:pStyle w:val="Heading3"/>
      </w:pPr>
      <w:bookmarkStart w:id="13" w:name="_Toc40389814"/>
      <w:r>
        <w:t>Main Menu Unit Tests</w:t>
      </w:r>
      <w:bookmarkEnd w:id="13"/>
    </w:p>
    <w:p w14:paraId="44A8B66A" w14:textId="176AECDB" w:rsidR="00927C96" w:rsidRDefault="00927C96" w:rsidP="002C6B46">
      <w:pPr>
        <w:pStyle w:val="Heading3"/>
      </w:pPr>
    </w:p>
    <w:p w14:paraId="7C0D5A0F" w14:textId="43759CF8" w:rsidR="00927C96" w:rsidRPr="00927C96" w:rsidRDefault="00927C96" w:rsidP="00927C96">
      <w:pPr>
        <w:rPr>
          <w:b/>
          <w:bCs/>
        </w:rPr>
      </w:pPr>
      <w:r w:rsidRPr="00927C96">
        <w:rPr>
          <w:b/>
          <w:bCs/>
        </w:rPr>
        <w:t>Participants:</w:t>
      </w:r>
      <w:r>
        <w:rPr>
          <w:b/>
          <w:bCs/>
        </w:rPr>
        <w:t xml:space="preserve"> </w:t>
      </w:r>
      <w:r w:rsidRPr="00204F77">
        <w:t>Team 1</w:t>
      </w:r>
    </w:p>
    <w:p w14:paraId="2D2A2AC6" w14:textId="77777777" w:rsidR="00071C88" w:rsidRDefault="00071C88" w:rsidP="00071C88">
      <w:pPr>
        <w:pStyle w:val="Heading4"/>
      </w:pPr>
      <w:r>
        <w:lastRenderedPageBreak/>
        <w:t>TEST 1</w:t>
      </w:r>
    </w:p>
    <w:p w14:paraId="65E99EDB" w14:textId="77777777" w:rsidR="009055AF" w:rsidRDefault="009055AF" w:rsidP="00FD5348">
      <w:pPr>
        <w:rPr>
          <w:b/>
          <w:bCs/>
        </w:rPr>
      </w:pPr>
    </w:p>
    <w:p w14:paraId="610D7E74" w14:textId="692FB2C2" w:rsidR="00FD5348" w:rsidRDefault="00071C88" w:rsidP="00FD5348">
      <w:r w:rsidRPr="00FD5348">
        <w:rPr>
          <w:b/>
          <w:bCs/>
        </w:rPr>
        <w:t>Test Objective:</w:t>
      </w:r>
      <w:r>
        <w:t xml:space="preserve">   </w:t>
      </w:r>
      <w:r w:rsidR="00FD5348" w:rsidRPr="00FD5348">
        <w:t>Test whether the "Play Game" button on the Main Menu functions appropriately</w:t>
      </w:r>
      <w:r w:rsidR="00FD5348">
        <w:t>.</w:t>
      </w:r>
    </w:p>
    <w:p w14:paraId="24FF8702" w14:textId="77777777" w:rsidR="009055AF" w:rsidRDefault="009055AF" w:rsidP="00BB0046">
      <w:pPr>
        <w:rPr>
          <w:b/>
          <w:bCs/>
        </w:rPr>
      </w:pPr>
    </w:p>
    <w:p w14:paraId="5AD6A4EF" w14:textId="4E80245B" w:rsidR="00BB0046" w:rsidRDefault="00071C88" w:rsidP="00BB0046">
      <w:r w:rsidRPr="00FD5348">
        <w:rPr>
          <w:b/>
          <w:bCs/>
        </w:rPr>
        <w:t>Test Description:</w:t>
      </w:r>
      <w:r>
        <w:t xml:space="preserve">   The "</w:t>
      </w:r>
      <w:r w:rsidR="00FD5348" w:rsidRPr="00FD5348">
        <w:t>Play Game</w:t>
      </w:r>
      <w:r>
        <w:t xml:space="preserve">" button will be clicked by the tester and they will assess whether it is behaving as well (also as fast) as it should behave, ensuring that the </w:t>
      </w:r>
      <w:r w:rsidR="00FD5348">
        <w:t>Game</w:t>
      </w:r>
      <w:r>
        <w:t xml:space="preserve"> has loaded appropriately</w:t>
      </w:r>
      <w:r w:rsidR="00FD5348">
        <w:t>.</w:t>
      </w:r>
    </w:p>
    <w:p w14:paraId="4DC285E4" w14:textId="77777777" w:rsidR="009055AF" w:rsidRDefault="009055AF" w:rsidP="00BB0046">
      <w:pPr>
        <w:rPr>
          <w:b/>
          <w:bCs/>
        </w:rPr>
      </w:pPr>
    </w:p>
    <w:p w14:paraId="2182D29F" w14:textId="79EB2A4B" w:rsidR="00A05F21" w:rsidRDefault="00A05F21" w:rsidP="00BB0046">
      <w:r w:rsidRPr="009018D5">
        <w:rPr>
          <w:b/>
          <w:bCs/>
        </w:rPr>
        <w:t>Test conditions:</w:t>
      </w:r>
      <w:r>
        <w:t xml:space="preserve">   see test environment</w:t>
      </w:r>
    </w:p>
    <w:p w14:paraId="5D19F7A2" w14:textId="77777777" w:rsidR="009055AF" w:rsidRDefault="009055AF" w:rsidP="006E385E">
      <w:pPr>
        <w:rPr>
          <w:b/>
          <w:bCs/>
        </w:rPr>
      </w:pPr>
    </w:p>
    <w:p w14:paraId="79EEE5C2" w14:textId="3A976567" w:rsidR="006E385E" w:rsidRDefault="00071C88" w:rsidP="006E385E">
      <w:r w:rsidRPr="00BB0046">
        <w:rPr>
          <w:b/>
          <w:bCs/>
        </w:rPr>
        <w:t>Expected Results:</w:t>
      </w:r>
      <w:r>
        <w:t xml:space="preserve">   This test will show the </w:t>
      </w:r>
      <w:r w:rsidR="00BB0046">
        <w:t>Game’s</w:t>
      </w:r>
      <w:r>
        <w:t xml:space="preserve"> </w:t>
      </w:r>
      <w:r w:rsidR="002E0684">
        <w:t>first</w:t>
      </w:r>
      <w:r>
        <w:t xml:space="preserve"> level on the screen</w:t>
      </w:r>
      <w:r w:rsidR="002E0684">
        <w:t>,</w:t>
      </w:r>
      <w:r>
        <w:t xml:space="preserve"> </w:t>
      </w:r>
      <w:r w:rsidR="002E0684">
        <w:t xml:space="preserve">text will appear on-screen informing the player of the control </w:t>
      </w:r>
      <w:r w:rsidR="00BA1551">
        <w:t>screen. The</w:t>
      </w:r>
      <w:r>
        <w:t xml:space="preserve"> proper number of </w:t>
      </w:r>
      <w:r w:rsidR="006E385E">
        <w:t>players</w:t>
      </w:r>
      <w:r w:rsidR="00BB0046">
        <w:t xml:space="preserve"> </w:t>
      </w:r>
      <w:r w:rsidR="00E45158">
        <w:t>lives,</w:t>
      </w:r>
      <w:r w:rsidR="00BB0046">
        <w:t xml:space="preserve"> and boss lives</w:t>
      </w:r>
      <w:r>
        <w:t xml:space="preserve"> </w:t>
      </w:r>
      <w:r w:rsidR="00BB0046">
        <w:t>displayed</w:t>
      </w:r>
      <w:r>
        <w:t xml:space="preserve"> to the player at the start and the enemies will begin to assault the </w:t>
      </w:r>
      <w:r w:rsidR="00BB0046">
        <w:t>player</w:t>
      </w:r>
      <w:r>
        <w:t xml:space="preserve"> as normally</w:t>
      </w:r>
      <w:r w:rsidR="00BB0046">
        <w:t>.</w:t>
      </w:r>
    </w:p>
    <w:p w14:paraId="2D73AAC2" w14:textId="77777777" w:rsidR="006E385E" w:rsidRDefault="006E385E" w:rsidP="006E385E"/>
    <w:p w14:paraId="15D0B590" w14:textId="5CF13B10" w:rsidR="00071C88" w:rsidRDefault="00071C88" w:rsidP="006E385E">
      <w:pPr>
        <w:pStyle w:val="Heading4"/>
      </w:pPr>
      <w:r>
        <w:t>TEST 2</w:t>
      </w:r>
    </w:p>
    <w:p w14:paraId="0A9A4A86" w14:textId="77777777" w:rsidR="009055AF" w:rsidRDefault="009055AF" w:rsidP="006E385E">
      <w:pPr>
        <w:rPr>
          <w:b/>
          <w:bCs/>
        </w:rPr>
      </w:pPr>
    </w:p>
    <w:p w14:paraId="064E4D94" w14:textId="77777777" w:rsidR="00225EDC" w:rsidRDefault="00071C88" w:rsidP="006E385E">
      <w:r w:rsidRPr="006E385E">
        <w:rPr>
          <w:b/>
          <w:bCs/>
        </w:rPr>
        <w:t>Test Objective:</w:t>
      </w:r>
      <w:r>
        <w:t xml:space="preserve"> </w:t>
      </w:r>
      <w:r w:rsidR="002E0684">
        <w:t xml:space="preserve"> Test whether the "settings" button functions appropriately and that its contents function appropriately - i.e., the option to </w:t>
      </w:r>
      <w:r w:rsidR="00062AD2">
        <w:t>Control levels of</w:t>
      </w:r>
      <w:r w:rsidR="002E0684">
        <w:t xml:space="preserve"> sounds/music</w:t>
      </w:r>
      <w:r w:rsidR="00062AD2">
        <w:t>.</w:t>
      </w:r>
    </w:p>
    <w:p w14:paraId="0E786E2A" w14:textId="311178A6" w:rsidR="006E385E" w:rsidRDefault="00E34C21" w:rsidP="006E385E">
      <w:r>
        <w:rPr>
          <w:b/>
          <w:bCs/>
        </w:rPr>
        <w:t>T</w:t>
      </w:r>
      <w:r w:rsidRPr="00E34C21">
        <w:rPr>
          <w:b/>
          <w:bCs/>
        </w:rPr>
        <w:t xml:space="preserve">est </w:t>
      </w:r>
      <w:r>
        <w:rPr>
          <w:b/>
          <w:bCs/>
        </w:rPr>
        <w:t>D</w:t>
      </w:r>
      <w:r w:rsidRPr="00E34C21">
        <w:rPr>
          <w:b/>
          <w:bCs/>
        </w:rPr>
        <w:t xml:space="preserve">escription: </w:t>
      </w:r>
      <w:r>
        <w:t xml:space="preserve">  The "settings" button will be clicked by the tester and they will assess whether it is behaving as well (also as fast) as it should behave, ensuring that the settings screen appears and contains the proper buttons, allowing the player to edit game settings, such as sound level and music level and ensure they function as desired.</w:t>
      </w:r>
    </w:p>
    <w:p w14:paraId="477CBAAA" w14:textId="77777777" w:rsidR="009055AF" w:rsidRDefault="009055AF" w:rsidP="006E385E">
      <w:pPr>
        <w:rPr>
          <w:b/>
          <w:bCs/>
        </w:rPr>
      </w:pPr>
    </w:p>
    <w:p w14:paraId="6A85256E" w14:textId="5C29B7CA" w:rsidR="00A05F21" w:rsidRDefault="00A05F21" w:rsidP="006E385E">
      <w:r w:rsidRPr="009018D5">
        <w:rPr>
          <w:b/>
          <w:bCs/>
        </w:rPr>
        <w:t>Test conditions:</w:t>
      </w:r>
      <w:r>
        <w:t xml:space="preserve">   see test environment</w:t>
      </w:r>
    </w:p>
    <w:p w14:paraId="2725D349" w14:textId="77777777" w:rsidR="009055AF" w:rsidRDefault="009055AF" w:rsidP="006E385E">
      <w:pPr>
        <w:rPr>
          <w:b/>
          <w:bCs/>
        </w:rPr>
      </w:pPr>
    </w:p>
    <w:p w14:paraId="52925F40" w14:textId="1711F662" w:rsidR="00071C88" w:rsidRDefault="00A55172" w:rsidP="006E385E">
      <w:r w:rsidRPr="00A55172">
        <w:rPr>
          <w:b/>
          <w:bCs/>
        </w:rPr>
        <w:t xml:space="preserve">Expected </w:t>
      </w:r>
      <w:r>
        <w:rPr>
          <w:b/>
          <w:bCs/>
        </w:rPr>
        <w:t>R</w:t>
      </w:r>
      <w:r w:rsidRPr="00A55172">
        <w:rPr>
          <w:b/>
          <w:bCs/>
        </w:rPr>
        <w:t>esults:</w:t>
      </w:r>
      <w:r>
        <w:t xml:space="preserve">   This test will show the contents of the settings screen, the button for the option for controlling levels of the music and sound effects.  </w:t>
      </w:r>
    </w:p>
    <w:p w14:paraId="0FDE6792" w14:textId="77777777" w:rsidR="00071C88" w:rsidRDefault="00071C88" w:rsidP="006E385E"/>
    <w:p w14:paraId="6238007D" w14:textId="77777777" w:rsidR="00071C88" w:rsidRDefault="00071C88" w:rsidP="006E385E"/>
    <w:p w14:paraId="19779AF2" w14:textId="77777777" w:rsidR="00071C88" w:rsidRPr="00E435BE" w:rsidRDefault="00071C88" w:rsidP="006E385E">
      <w:pPr>
        <w:rPr>
          <w:b/>
          <w:bCs/>
        </w:rPr>
      </w:pPr>
      <w:r w:rsidRPr="00E435BE">
        <w:rPr>
          <w:b/>
          <w:bCs/>
        </w:rPr>
        <w:t>TEST 3</w:t>
      </w:r>
    </w:p>
    <w:p w14:paraId="10C76D03" w14:textId="77777777" w:rsidR="009055AF" w:rsidRDefault="009055AF" w:rsidP="006E385E">
      <w:pPr>
        <w:rPr>
          <w:b/>
          <w:bCs/>
        </w:rPr>
      </w:pPr>
    </w:p>
    <w:p w14:paraId="75906BD0" w14:textId="71276E82" w:rsidR="00071C88" w:rsidRDefault="00071C88" w:rsidP="006E385E">
      <w:r w:rsidRPr="00E435BE">
        <w:rPr>
          <w:b/>
          <w:bCs/>
        </w:rPr>
        <w:t>Test Objective</w:t>
      </w:r>
      <w:r>
        <w:t>:   Test whether the "</w:t>
      </w:r>
      <w:r w:rsidR="00E435BE">
        <w:t>Load</w:t>
      </w:r>
      <w:r>
        <w:t xml:space="preserve"> Game" button functions appropriately when no prior game exists</w:t>
      </w:r>
    </w:p>
    <w:p w14:paraId="1E026AB2" w14:textId="77777777" w:rsidR="009055AF" w:rsidRDefault="009055AF" w:rsidP="006E385E">
      <w:pPr>
        <w:rPr>
          <w:b/>
          <w:bCs/>
        </w:rPr>
      </w:pPr>
    </w:p>
    <w:p w14:paraId="69B29A11" w14:textId="4DADC243" w:rsidR="00CA1B2E" w:rsidRDefault="00071C88" w:rsidP="006E385E">
      <w:r w:rsidRPr="00E435BE">
        <w:rPr>
          <w:b/>
          <w:bCs/>
        </w:rPr>
        <w:t>Test Description:</w:t>
      </w:r>
      <w:r>
        <w:t xml:space="preserve">   When the "</w:t>
      </w:r>
      <w:r w:rsidR="00E435BE">
        <w:t>Load Game</w:t>
      </w:r>
      <w:r>
        <w:t>" button is clicked on the Main Menu, the tester will ensure that "</w:t>
      </w:r>
      <w:r w:rsidR="00E435BE" w:rsidRPr="00E435BE">
        <w:t xml:space="preserve"> </w:t>
      </w:r>
      <w:r w:rsidR="00E435BE">
        <w:t xml:space="preserve">Load </w:t>
      </w:r>
      <w:r>
        <w:t>Game" does nothing when there IS NO prior saved data and the button will be grayed out</w:t>
      </w:r>
      <w:r w:rsidR="00CA1B2E">
        <w:t>.</w:t>
      </w:r>
    </w:p>
    <w:p w14:paraId="3F7988BB" w14:textId="77777777" w:rsidR="009055AF" w:rsidRDefault="009055AF" w:rsidP="006E385E">
      <w:pPr>
        <w:rPr>
          <w:b/>
          <w:bCs/>
        </w:rPr>
      </w:pPr>
    </w:p>
    <w:p w14:paraId="184B4807" w14:textId="5DC3E6C9" w:rsidR="00101912" w:rsidRDefault="00101912" w:rsidP="006E385E">
      <w:r w:rsidRPr="009018D5">
        <w:rPr>
          <w:b/>
          <w:bCs/>
        </w:rPr>
        <w:t>Test conditions:</w:t>
      </w:r>
      <w:r>
        <w:t xml:space="preserve">   see test environment</w:t>
      </w:r>
    </w:p>
    <w:p w14:paraId="13D432E1" w14:textId="77777777" w:rsidR="009055AF" w:rsidRDefault="009055AF" w:rsidP="006E385E">
      <w:pPr>
        <w:rPr>
          <w:b/>
          <w:bCs/>
        </w:rPr>
      </w:pPr>
    </w:p>
    <w:p w14:paraId="007581E4" w14:textId="347F545D" w:rsidR="00071C88" w:rsidRDefault="00071C88" w:rsidP="006E385E">
      <w:r w:rsidRPr="00CA1B2E">
        <w:rPr>
          <w:b/>
          <w:bCs/>
        </w:rPr>
        <w:t>Expected Results:</w:t>
      </w:r>
      <w:r>
        <w:t xml:space="preserve">   If no prior saved game data exists, then the "</w:t>
      </w:r>
      <w:r w:rsidR="00CA1B2E">
        <w:t>Load</w:t>
      </w:r>
      <w:r>
        <w:t xml:space="preserve"> Game" button will be grayed-out and the button should serve no real purpose other than to inform the player that no prior saved game data exists</w:t>
      </w:r>
      <w:r w:rsidR="00CA1B2E">
        <w:t>.</w:t>
      </w:r>
    </w:p>
    <w:p w14:paraId="73677DF8" w14:textId="64587E64" w:rsidR="00E45158" w:rsidRDefault="00E45158" w:rsidP="006E385E"/>
    <w:p w14:paraId="1A8189B9" w14:textId="77777777" w:rsidR="00E45158" w:rsidRDefault="00E45158" w:rsidP="009018D5">
      <w:pPr>
        <w:pStyle w:val="Heading4"/>
      </w:pPr>
      <w:bookmarkStart w:id="14" w:name="_Hlk40307408"/>
      <w:r>
        <w:t>TEST 4</w:t>
      </w:r>
    </w:p>
    <w:p w14:paraId="6702F488" w14:textId="77777777" w:rsidR="009055AF" w:rsidRDefault="009055AF" w:rsidP="00E45158">
      <w:pPr>
        <w:rPr>
          <w:b/>
          <w:bCs/>
        </w:rPr>
      </w:pPr>
    </w:p>
    <w:p w14:paraId="25A5EAFC" w14:textId="4EB092F7" w:rsidR="00E45158" w:rsidRDefault="009018D5" w:rsidP="00E45158">
      <w:r>
        <w:rPr>
          <w:b/>
          <w:bCs/>
        </w:rPr>
        <w:t>T</w:t>
      </w:r>
      <w:r w:rsidRPr="009018D5">
        <w:rPr>
          <w:b/>
          <w:bCs/>
        </w:rPr>
        <w:t xml:space="preserve">est </w:t>
      </w:r>
      <w:r>
        <w:rPr>
          <w:b/>
          <w:bCs/>
        </w:rPr>
        <w:t>O</w:t>
      </w:r>
      <w:r w:rsidRPr="009018D5">
        <w:rPr>
          <w:b/>
          <w:bCs/>
        </w:rPr>
        <w:t>bjective:</w:t>
      </w:r>
      <w:r>
        <w:t xml:space="preserve">   Test whether the "load game" button functions appropriately when prior saved game data does exist</w:t>
      </w:r>
    </w:p>
    <w:p w14:paraId="0196B798" w14:textId="77777777" w:rsidR="009055AF" w:rsidRDefault="009055AF" w:rsidP="00E45158">
      <w:pPr>
        <w:rPr>
          <w:b/>
          <w:bCs/>
        </w:rPr>
      </w:pPr>
    </w:p>
    <w:p w14:paraId="1F5292FD" w14:textId="776BE756" w:rsidR="00E45158" w:rsidRDefault="009018D5" w:rsidP="00E45158">
      <w:r w:rsidRPr="009018D5">
        <w:rPr>
          <w:b/>
          <w:bCs/>
        </w:rPr>
        <w:t>Test Description:</w:t>
      </w:r>
      <w:r>
        <w:t xml:space="preserve"> The "Load game" button will be clicked by the tester and they will assess whether it is behaving as well (also as fast) as it should behave, ensuring that the level that is presented will be the appropriate level as per the saved game data; note: this will vary depending on when the user's game is saved, so no game data is currently available.  for this test, the user will first play the game, then have the game save her progress to the data file, and then engage in this test, test 4</w:t>
      </w:r>
    </w:p>
    <w:p w14:paraId="4AD66579" w14:textId="77777777" w:rsidR="009055AF" w:rsidRDefault="009055AF" w:rsidP="00E45158">
      <w:pPr>
        <w:rPr>
          <w:b/>
          <w:bCs/>
        </w:rPr>
      </w:pPr>
    </w:p>
    <w:p w14:paraId="7E50F144" w14:textId="0E0E04AF" w:rsidR="00E45158" w:rsidRDefault="009018D5" w:rsidP="00E45158">
      <w:r w:rsidRPr="009018D5">
        <w:rPr>
          <w:b/>
          <w:bCs/>
        </w:rPr>
        <w:t>Test conditions:</w:t>
      </w:r>
      <w:r>
        <w:t xml:space="preserve">   see test environment</w:t>
      </w:r>
    </w:p>
    <w:p w14:paraId="7373FCD0" w14:textId="77777777" w:rsidR="009055AF" w:rsidRDefault="009055AF" w:rsidP="00E45158">
      <w:pPr>
        <w:rPr>
          <w:b/>
          <w:bCs/>
        </w:rPr>
      </w:pPr>
    </w:p>
    <w:p w14:paraId="44B5CBF0" w14:textId="1DFFA545" w:rsidR="008D6C38" w:rsidRDefault="009018D5" w:rsidP="00E45158">
      <w:r w:rsidRPr="009018D5">
        <w:rPr>
          <w:b/>
          <w:bCs/>
        </w:rPr>
        <w:t>Expected Results:</w:t>
      </w:r>
      <w:r>
        <w:t xml:space="preserve"> This test will show the appropriate level on the screen with the proper number of lives available to the player at the start and the enemies will begin to assault the kingdom as normally. the level is dependent upon the saved game data that is available at the time of this test.</w:t>
      </w:r>
    </w:p>
    <w:bookmarkEnd w:id="14"/>
    <w:p w14:paraId="6218A186" w14:textId="7A3A68C6" w:rsidR="008D6C38" w:rsidRDefault="008D6C38" w:rsidP="008D6C38">
      <w:pPr>
        <w:pStyle w:val="Heading4"/>
      </w:pPr>
      <w:r>
        <w:t>Test 5</w:t>
      </w:r>
    </w:p>
    <w:p w14:paraId="52FCB43A" w14:textId="77777777" w:rsidR="009055AF" w:rsidRDefault="009055AF" w:rsidP="008D6C38">
      <w:pPr>
        <w:rPr>
          <w:b/>
          <w:bCs/>
        </w:rPr>
      </w:pPr>
    </w:p>
    <w:p w14:paraId="65F97243" w14:textId="43B6B2F8" w:rsidR="008D6C38" w:rsidRDefault="008D6C38" w:rsidP="008D6C38">
      <w:r w:rsidRPr="008D6C38">
        <w:rPr>
          <w:b/>
          <w:bCs/>
        </w:rPr>
        <w:t>Test objective:</w:t>
      </w:r>
      <w:r>
        <w:t xml:space="preserve"> Test that the “Exit Game” button on the main menu exits the game properly</w:t>
      </w:r>
    </w:p>
    <w:p w14:paraId="2DA1535A" w14:textId="77777777" w:rsidR="008D6C38" w:rsidRDefault="008D6C38" w:rsidP="008D6C38"/>
    <w:p w14:paraId="21076376" w14:textId="12D3BB0A" w:rsidR="008D6C38" w:rsidRDefault="008D6C38" w:rsidP="008D6C38">
      <w:r w:rsidRPr="008D6C38">
        <w:rPr>
          <w:b/>
          <w:bCs/>
        </w:rPr>
        <w:lastRenderedPageBreak/>
        <w:t>Test Description:</w:t>
      </w:r>
      <w:r>
        <w:t xml:space="preserve"> The tester will click the “Exit Game” button on the main menu and the game will exit without any errors</w:t>
      </w:r>
    </w:p>
    <w:p w14:paraId="337F6F73" w14:textId="77777777" w:rsidR="008D6C38" w:rsidRDefault="008D6C38" w:rsidP="008D6C38"/>
    <w:p w14:paraId="3AE3507D" w14:textId="4AE21599" w:rsidR="008D6C38" w:rsidRDefault="00EE179D" w:rsidP="008D6C38">
      <w:r w:rsidRPr="00EE179D">
        <w:rPr>
          <w:b/>
          <w:bCs/>
        </w:rPr>
        <w:t>T</w:t>
      </w:r>
      <w:r w:rsidR="008D6C38" w:rsidRPr="00EE179D">
        <w:rPr>
          <w:b/>
          <w:bCs/>
        </w:rPr>
        <w:t>est conditions:</w:t>
      </w:r>
      <w:r w:rsidR="008D6C38">
        <w:t xml:space="preserve">   see test environment</w:t>
      </w:r>
    </w:p>
    <w:p w14:paraId="3D93B0B7" w14:textId="77777777" w:rsidR="008D6C38" w:rsidRDefault="008D6C38" w:rsidP="008D6C38"/>
    <w:p w14:paraId="52022F17" w14:textId="0AF57090" w:rsidR="008D6C38" w:rsidRDefault="00EE179D" w:rsidP="008D6C38">
      <w:r w:rsidRPr="00EE179D">
        <w:rPr>
          <w:b/>
          <w:bCs/>
        </w:rPr>
        <w:t>E</w:t>
      </w:r>
      <w:r w:rsidR="008D6C38" w:rsidRPr="00EE179D">
        <w:rPr>
          <w:b/>
          <w:bCs/>
        </w:rPr>
        <w:t xml:space="preserve">xpected </w:t>
      </w:r>
      <w:r>
        <w:rPr>
          <w:b/>
          <w:bCs/>
        </w:rPr>
        <w:t>R</w:t>
      </w:r>
      <w:r w:rsidR="008D6C38" w:rsidRPr="00EE179D">
        <w:rPr>
          <w:b/>
          <w:bCs/>
        </w:rPr>
        <w:t>esults:</w:t>
      </w:r>
      <w:r w:rsidR="008D6C38">
        <w:t xml:space="preserve">  </w:t>
      </w:r>
      <w:r>
        <w:t>C</w:t>
      </w:r>
      <w:r w:rsidR="008D6C38">
        <w:t>ommand will return once more to the operating system and the game will have exited with no errors</w:t>
      </w:r>
      <w:r w:rsidR="009055AF">
        <w:t>.</w:t>
      </w:r>
    </w:p>
    <w:p w14:paraId="04EC050E" w14:textId="6D8A9B29" w:rsidR="00514C47" w:rsidRDefault="00514C47" w:rsidP="008D6C38"/>
    <w:p w14:paraId="5B765D2D" w14:textId="3A3518FC" w:rsidR="00514C47" w:rsidRPr="00E435BE" w:rsidRDefault="00514C47" w:rsidP="00514C47">
      <w:pPr>
        <w:rPr>
          <w:b/>
          <w:bCs/>
        </w:rPr>
      </w:pPr>
      <w:r w:rsidRPr="00E435BE">
        <w:rPr>
          <w:b/>
          <w:bCs/>
        </w:rPr>
        <w:t xml:space="preserve">TEST </w:t>
      </w:r>
      <w:r>
        <w:rPr>
          <w:b/>
          <w:bCs/>
        </w:rPr>
        <w:t>6</w:t>
      </w:r>
    </w:p>
    <w:p w14:paraId="66E16083" w14:textId="77777777" w:rsidR="00514C47" w:rsidRDefault="00514C47" w:rsidP="00514C47">
      <w:pPr>
        <w:rPr>
          <w:b/>
          <w:bCs/>
        </w:rPr>
      </w:pPr>
    </w:p>
    <w:p w14:paraId="6F406145" w14:textId="0EBB109E" w:rsidR="00514C47" w:rsidRDefault="00514C47" w:rsidP="00514C47">
      <w:r w:rsidRPr="00E435BE">
        <w:rPr>
          <w:b/>
          <w:bCs/>
        </w:rPr>
        <w:t>Test Objective</w:t>
      </w:r>
      <w:r>
        <w:t>:   Test whether the "Delete Game" button functions appropriately when no prior game exists</w:t>
      </w:r>
    </w:p>
    <w:p w14:paraId="13E0928C" w14:textId="77777777" w:rsidR="00514C47" w:rsidRDefault="00514C47" w:rsidP="00514C47">
      <w:pPr>
        <w:rPr>
          <w:b/>
          <w:bCs/>
        </w:rPr>
      </w:pPr>
    </w:p>
    <w:p w14:paraId="2962CFB7" w14:textId="72A2E71F" w:rsidR="00514C47" w:rsidRDefault="00514C47" w:rsidP="00514C47">
      <w:r w:rsidRPr="00E435BE">
        <w:rPr>
          <w:b/>
          <w:bCs/>
        </w:rPr>
        <w:t>Test Description:</w:t>
      </w:r>
      <w:r>
        <w:t xml:space="preserve">   When the "</w:t>
      </w:r>
      <w:r w:rsidRPr="00514C47">
        <w:t xml:space="preserve"> </w:t>
      </w:r>
      <w:r>
        <w:t>Delete Game" button is clicked on the Main Menu, the tester will ensure that "</w:t>
      </w:r>
      <w:r w:rsidRPr="00E435BE">
        <w:t xml:space="preserve"> </w:t>
      </w:r>
      <w:r>
        <w:t>Delete Game" does nothing when there IS NO prior saved data and the button will be grayed out.</w:t>
      </w:r>
    </w:p>
    <w:p w14:paraId="4EC76490" w14:textId="77777777" w:rsidR="00514C47" w:rsidRDefault="00514C47" w:rsidP="00514C47">
      <w:pPr>
        <w:rPr>
          <w:b/>
          <w:bCs/>
        </w:rPr>
      </w:pPr>
    </w:p>
    <w:p w14:paraId="5269D449" w14:textId="77777777" w:rsidR="00514C47" w:rsidRDefault="00514C47" w:rsidP="00514C47">
      <w:r w:rsidRPr="009018D5">
        <w:rPr>
          <w:b/>
          <w:bCs/>
        </w:rPr>
        <w:t>Test conditions:</w:t>
      </w:r>
      <w:r>
        <w:t xml:space="preserve">   see test environment</w:t>
      </w:r>
    </w:p>
    <w:p w14:paraId="4101C48B" w14:textId="77777777" w:rsidR="00514C47" w:rsidRDefault="00514C47" w:rsidP="00514C47">
      <w:pPr>
        <w:rPr>
          <w:b/>
          <w:bCs/>
        </w:rPr>
      </w:pPr>
    </w:p>
    <w:p w14:paraId="7BDDE208" w14:textId="1E934EEE" w:rsidR="00514C47" w:rsidRDefault="00514C47" w:rsidP="00514C47">
      <w:r w:rsidRPr="00CA1B2E">
        <w:rPr>
          <w:b/>
          <w:bCs/>
        </w:rPr>
        <w:t>Expected Results:</w:t>
      </w:r>
      <w:r>
        <w:t xml:space="preserve">   If no prior saved game data exists, then the "</w:t>
      </w:r>
      <w:r w:rsidRPr="00514C47">
        <w:t xml:space="preserve"> </w:t>
      </w:r>
      <w:r>
        <w:t>Delete Game" button will be grayed-out and the button should serve no real purpose other than to inform the player that no prior saved game data exists.</w:t>
      </w:r>
    </w:p>
    <w:p w14:paraId="796F731F" w14:textId="03C5D9AF" w:rsidR="00514C47" w:rsidRDefault="00514C47" w:rsidP="008D6C38"/>
    <w:p w14:paraId="2CAE8D63" w14:textId="49A76047" w:rsidR="00514C47" w:rsidRDefault="00514C47" w:rsidP="00514C47">
      <w:pPr>
        <w:pStyle w:val="Heading4"/>
      </w:pPr>
      <w:r>
        <w:t>TEST 7</w:t>
      </w:r>
    </w:p>
    <w:p w14:paraId="3F72D985" w14:textId="77777777" w:rsidR="00514C47" w:rsidRDefault="00514C47" w:rsidP="00514C47">
      <w:pPr>
        <w:rPr>
          <w:b/>
          <w:bCs/>
        </w:rPr>
      </w:pPr>
    </w:p>
    <w:p w14:paraId="340F92E4" w14:textId="08737FFB" w:rsidR="00514C47" w:rsidRDefault="00514C47" w:rsidP="00514C47">
      <w:r>
        <w:rPr>
          <w:b/>
          <w:bCs/>
        </w:rPr>
        <w:t>T</w:t>
      </w:r>
      <w:r w:rsidRPr="009018D5">
        <w:rPr>
          <w:b/>
          <w:bCs/>
        </w:rPr>
        <w:t xml:space="preserve">est </w:t>
      </w:r>
      <w:r>
        <w:rPr>
          <w:b/>
          <w:bCs/>
        </w:rPr>
        <w:t>O</w:t>
      </w:r>
      <w:r w:rsidRPr="009018D5">
        <w:rPr>
          <w:b/>
          <w:bCs/>
        </w:rPr>
        <w:t>bjective:</w:t>
      </w:r>
      <w:r>
        <w:t xml:space="preserve">  Test whether the "</w:t>
      </w:r>
      <w:r w:rsidRPr="00514C47">
        <w:t xml:space="preserve"> </w:t>
      </w:r>
      <w:r>
        <w:t>Delete Game " button functions appropriately when prior saved game data does exist</w:t>
      </w:r>
    </w:p>
    <w:p w14:paraId="54830AEB" w14:textId="77777777" w:rsidR="00514C47" w:rsidRDefault="00514C47" w:rsidP="00514C47">
      <w:pPr>
        <w:rPr>
          <w:b/>
          <w:bCs/>
        </w:rPr>
      </w:pPr>
    </w:p>
    <w:p w14:paraId="4246CE42" w14:textId="50FE1745" w:rsidR="00514C47" w:rsidRDefault="00514C47" w:rsidP="00514C47">
      <w:r w:rsidRPr="009018D5">
        <w:rPr>
          <w:b/>
          <w:bCs/>
        </w:rPr>
        <w:t>Test Description:</w:t>
      </w:r>
      <w:r>
        <w:t xml:space="preserve"> The "</w:t>
      </w:r>
      <w:r w:rsidRPr="00514C47">
        <w:t xml:space="preserve"> </w:t>
      </w:r>
      <w:r>
        <w:t>Delete Game " button will be clicked by the tester and they will assess whether it is behaving as well (also as fast) as it should behave, ensuring that the level that is selected is deleted, so no game data is currently available.  for this test, the user will first play the game, then have the game save her progress to the data file, and then engage in this test.</w:t>
      </w:r>
    </w:p>
    <w:p w14:paraId="3163A19B" w14:textId="77777777" w:rsidR="00514C47" w:rsidRDefault="00514C47" w:rsidP="00514C47">
      <w:pPr>
        <w:rPr>
          <w:b/>
          <w:bCs/>
        </w:rPr>
      </w:pPr>
    </w:p>
    <w:p w14:paraId="563B72CD" w14:textId="77777777" w:rsidR="00514C47" w:rsidRDefault="00514C47" w:rsidP="00514C47">
      <w:r w:rsidRPr="009018D5">
        <w:rPr>
          <w:b/>
          <w:bCs/>
        </w:rPr>
        <w:t>Test conditions:</w:t>
      </w:r>
      <w:r>
        <w:t xml:space="preserve">   see test environment</w:t>
      </w:r>
    </w:p>
    <w:p w14:paraId="41B004DB" w14:textId="77777777" w:rsidR="00514C47" w:rsidRDefault="00514C47" w:rsidP="00514C47">
      <w:pPr>
        <w:rPr>
          <w:b/>
          <w:bCs/>
        </w:rPr>
      </w:pPr>
    </w:p>
    <w:p w14:paraId="18B70BFE" w14:textId="20A41B9C" w:rsidR="00514C47" w:rsidRDefault="00514C47" w:rsidP="00514C47">
      <w:r w:rsidRPr="009018D5">
        <w:rPr>
          <w:b/>
          <w:bCs/>
        </w:rPr>
        <w:lastRenderedPageBreak/>
        <w:t>Expected Results:</w:t>
      </w:r>
      <w:r>
        <w:t xml:space="preserve"> This test will Delete saved game data that is available at the time of this test.</w:t>
      </w:r>
    </w:p>
    <w:p w14:paraId="52C3FAC0" w14:textId="437771BD" w:rsidR="003E7C36" w:rsidRDefault="003E7C36" w:rsidP="00514C47"/>
    <w:p w14:paraId="58533F44" w14:textId="1CDAA758" w:rsidR="003E7C36" w:rsidRPr="003E7C36" w:rsidRDefault="003E7C36" w:rsidP="002C6B46">
      <w:pPr>
        <w:pStyle w:val="Heading3"/>
      </w:pPr>
      <w:bookmarkStart w:id="15" w:name="_Toc40389815"/>
      <w:r w:rsidRPr="003E7C36">
        <w:t>Pause Menu Unit Tests:</w:t>
      </w:r>
      <w:bookmarkEnd w:id="15"/>
    </w:p>
    <w:p w14:paraId="153FDE19" w14:textId="77DD38FA" w:rsidR="003E7C36" w:rsidRDefault="003E7C36" w:rsidP="003E7C36"/>
    <w:p w14:paraId="7CDFBF0F" w14:textId="585A4B04" w:rsidR="000F085F" w:rsidRPr="000F085F" w:rsidRDefault="000F085F" w:rsidP="003E7C36">
      <w:pPr>
        <w:rPr>
          <w:b/>
          <w:bCs/>
        </w:rPr>
      </w:pPr>
      <w:r w:rsidRPr="00204F77">
        <w:rPr>
          <w:b/>
          <w:bCs/>
        </w:rPr>
        <w:t>Participants:</w:t>
      </w:r>
      <w:r>
        <w:rPr>
          <w:b/>
          <w:bCs/>
        </w:rPr>
        <w:t xml:space="preserve"> </w:t>
      </w:r>
      <w:r w:rsidRPr="003C2FBF">
        <w:t xml:space="preserve">Team </w:t>
      </w:r>
      <w:r w:rsidR="00542198">
        <w:t>2</w:t>
      </w:r>
    </w:p>
    <w:p w14:paraId="704F2BB0" w14:textId="77777777" w:rsidR="000F085F" w:rsidRDefault="000F085F" w:rsidP="003E7C36"/>
    <w:p w14:paraId="43C7FAF2" w14:textId="338E4894" w:rsidR="003E7C36" w:rsidRPr="003E7C36" w:rsidRDefault="003E7C36" w:rsidP="003E7C36">
      <w:pPr>
        <w:rPr>
          <w:b/>
          <w:bCs/>
        </w:rPr>
      </w:pPr>
      <w:r w:rsidRPr="003E7C36">
        <w:rPr>
          <w:b/>
          <w:bCs/>
        </w:rPr>
        <w:t>TEST 1</w:t>
      </w:r>
    </w:p>
    <w:p w14:paraId="69F2F080" w14:textId="682EA580" w:rsidR="003E7C36" w:rsidRDefault="003E7C36" w:rsidP="003E7C36">
      <w:r w:rsidRPr="003E7C36">
        <w:rPr>
          <w:b/>
          <w:bCs/>
        </w:rPr>
        <w:t>Test Objective:</w:t>
      </w:r>
      <w:r>
        <w:t xml:space="preserve">  Test whether the "</w:t>
      </w:r>
      <w:r w:rsidRPr="00514C47">
        <w:t xml:space="preserve"> </w:t>
      </w:r>
      <w:r>
        <w:t>Save Game " button functions appropriately.</w:t>
      </w:r>
    </w:p>
    <w:p w14:paraId="28014F7E" w14:textId="77777777" w:rsidR="003E7C36" w:rsidRDefault="003E7C36" w:rsidP="003E7C36"/>
    <w:p w14:paraId="55536B51" w14:textId="350A4CEE" w:rsidR="003E7C36" w:rsidRDefault="003E7C36" w:rsidP="003E7C36">
      <w:r w:rsidRPr="003E7C36">
        <w:rPr>
          <w:b/>
          <w:bCs/>
        </w:rPr>
        <w:t>Test Description:</w:t>
      </w:r>
      <w:r>
        <w:t xml:space="preserve"> The tester will ensure the game saves the player's progress correctly by playing the game's level, going back to the main menu, and selecting "Load game" button</w:t>
      </w:r>
    </w:p>
    <w:p w14:paraId="7C48D465" w14:textId="77777777" w:rsidR="003E7C36" w:rsidRDefault="003E7C36" w:rsidP="003E7C36"/>
    <w:p w14:paraId="11091BF5" w14:textId="0900CC99" w:rsidR="003E7C36" w:rsidRDefault="00C938CE" w:rsidP="003E7C36">
      <w:r w:rsidRPr="00C938CE">
        <w:rPr>
          <w:b/>
          <w:bCs/>
        </w:rPr>
        <w:t>T</w:t>
      </w:r>
      <w:r w:rsidR="003E7C36" w:rsidRPr="00C938CE">
        <w:rPr>
          <w:b/>
          <w:bCs/>
        </w:rPr>
        <w:t xml:space="preserve">est </w:t>
      </w:r>
      <w:r w:rsidRPr="00C938CE">
        <w:rPr>
          <w:b/>
          <w:bCs/>
        </w:rPr>
        <w:t>C</w:t>
      </w:r>
      <w:r w:rsidR="003E7C36" w:rsidRPr="00C938CE">
        <w:rPr>
          <w:b/>
          <w:bCs/>
        </w:rPr>
        <w:t>onditions:</w:t>
      </w:r>
      <w:r w:rsidR="003E7C36">
        <w:t xml:space="preserve"> see test environment</w:t>
      </w:r>
    </w:p>
    <w:p w14:paraId="258243D2" w14:textId="77777777" w:rsidR="003E7C36" w:rsidRDefault="003E7C36" w:rsidP="003E7C36"/>
    <w:p w14:paraId="5AEA6269" w14:textId="78B0A30E" w:rsidR="003E7C36" w:rsidRDefault="00C938CE" w:rsidP="003E7C36">
      <w:r w:rsidRPr="00C938CE">
        <w:rPr>
          <w:b/>
          <w:bCs/>
        </w:rPr>
        <w:t>E</w:t>
      </w:r>
      <w:r w:rsidR="003E7C36" w:rsidRPr="00C938CE">
        <w:rPr>
          <w:b/>
          <w:bCs/>
        </w:rPr>
        <w:t xml:space="preserve">xpected </w:t>
      </w:r>
      <w:r w:rsidRPr="00C938CE">
        <w:rPr>
          <w:b/>
          <w:bCs/>
        </w:rPr>
        <w:t>R</w:t>
      </w:r>
      <w:r w:rsidR="003E7C36" w:rsidRPr="00C938CE">
        <w:rPr>
          <w:b/>
          <w:bCs/>
        </w:rPr>
        <w:t>esults:</w:t>
      </w:r>
      <w:r w:rsidR="003E7C36">
        <w:t xml:space="preserve"> </w:t>
      </w:r>
      <w:r>
        <w:t>T</w:t>
      </w:r>
      <w:r w:rsidR="003E7C36">
        <w:t>he game data loaded when the player selects "</w:t>
      </w:r>
      <w:r w:rsidR="002D7248">
        <w:t>Load</w:t>
      </w:r>
      <w:r w:rsidR="003E7C36">
        <w:t xml:space="preserve"> </w:t>
      </w:r>
      <w:r w:rsidR="002D7248">
        <w:t>G</w:t>
      </w:r>
      <w:r w:rsidR="003E7C36">
        <w:t>ame" from the main menu will be the same game data (and the game will have been saved in the correct spot) that the player saved several moments earlier after selecting "</w:t>
      </w:r>
      <w:r w:rsidR="002D7248">
        <w:t>Exit Game</w:t>
      </w:r>
      <w:r w:rsidR="003E7C36">
        <w:t>" from within the game's pause screen.  this test will also be performed after the game has been shut off and then turned back on</w:t>
      </w:r>
      <w:r w:rsidR="002D7248">
        <w:t>.</w:t>
      </w:r>
    </w:p>
    <w:p w14:paraId="709048C4" w14:textId="77777777" w:rsidR="00062AD2" w:rsidRDefault="00062AD2" w:rsidP="00062AD2">
      <w:pPr>
        <w:pStyle w:val="Heading4"/>
      </w:pPr>
      <w:r>
        <w:t>TEST 2</w:t>
      </w:r>
    </w:p>
    <w:p w14:paraId="31F93BF8" w14:textId="77777777" w:rsidR="00225EDC" w:rsidRDefault="00225EDC" w:rsidP="00225EDC">
      <w:pPr>
        <w:rPr>
          <w:b/>
          <w:bCs/>
        </w:rPr>
      </w:pPr>
    </w:p>
    <w:p w14:paraId="0502CF02" w14:textId="041EF066" w:rsidR="00225EDC" w:rsidRDefault="00225EDC" w:rsidP="00225EDC">
      <w:r w:rsidRPr="006E385E">
        <w:rPr>
          <w:b/>
          <w:bCs/>
        </w:rPr>
        <w:t>Test Objective:</w:t>
      </w:r>
      <w:r>
        <w:t xml:space="preserve">  Test whether the "settings" button functions appropriately and that its contents function appropriately - i.e., the option to Control levels of sounds/music.</w:t>
      </w:r>
    </w:p>
    <w:p w14:paraId="370BA2F2" w14:textId="77777777" w:rsidR="00062AD2" w:rsidRDefault="00062AD2" w:rsidP="00062AD2">
      <w:r>
        <w:rPr>
          <w:b/>
          <w:bCs/>
        </w:rPr>
        <w:t>T</w:t>
      </w:r>
      <w:r w:rsidRPr="00E34C21">
        <w:rPr>
          <w:b/>
          <w:bCs/>
        </w:rPr>
        <w:t xml:space="preserve">est </w:t>
      </w:r>
      <w:r>
        <w:rPr>
          <w:b/>
          <w:bCs/>
        </w:rPr>
        <w:t>D</w:t>
      </w:r>
      <w:r w:rsidRPr="00E34C21">
        <w:rPr>
          <w:b/>
          <w:bCs/>
        </w:rPr>
        <w:t xml:space="preserve">escription: </w:t>
      </w:r>
      <w:r>
        <w:t xml:space="preserve">  The "settings" button will be clicked by the tester and they will assess whether it is behaving as well (also as fast) as it should behave, ensuring that the settings screen appears and contains the proper buttons, allowing the player to edit game settings, such as sound level and music level and ensure they function as desired.</w:t>
      </w:r>
    </w:p>
    <w:p w14:paraId="5476E505" w14:textId="77777777" w:rsidR="00062AD2" w:rsidRDefault="00062AD2" w:rsidP="00062AD2">
      <w:pPr>
        <w:rPr>
          <w:b/>
          <w:bCs/>
        </w:rPr>
      </w:pPr>
    </w:p>
    <w:p w14:paraId="703CD91D" w14:textId="77777777" w:rsidR="00062AD2" w:rsidRDefault="00062AD2" w:rsidP="00062AD2">
      <w:r w:rsidRPr="009018D5">
        <w:rPr>
          <w:b/>
          <w:bCs/>
        </w:rPr>
        <w:t>Test conditions:</w:t>
      </w:r>
      <w:r>
        <w:t xml:space="preserve">   see test environment</w:t>
      </w:r>
    </w:p>
    <w:p w14:paraId="696227BE" w14:textId="77777777" w:rsidR="00062AD2" w:rsidRDefault="00062AD2" w:rsidP="00062AD2">
      <w:pPr>
        <w:rPr>
          <w:b/>
          <w:bCs/>
        </w:rPr>
      </w:pPr>
    </w:p>
    <w:p w14:paraId="6A67CC6F" w14:textId="5D766D6A" w:rsidR="003D3AF8" w:rsidRDefault="00062AD2" w:rsidP="00062AD2">
      <w:r w:rsidRPr="00A55172">
        <w:rPr>
          <w:b/>
          <w:bCs/>
        </w:rPr>
        <w:t xml:space="preserve">Expected </w:t>
      </w:r>
      <w:r>
        <w:rPr>
          <w:b/>
          <w:bCs/>
        </w:rPr>
        <w:t>R</w:t>
      </w:r>
      <w:r w:rsidRPr="00A55172">
        <w:rPr>
          <w:b/>
          <w:bCs/>
        </w:rPr>
        <w:t>esults:</w:t>
      </w:r>
      <w:r>
        <w:t xml:space="preserve">   This test will show the contents of the settings screen, the button for the option for controlling levels of the music and sound effects.</w:t>
      </w:r>
    </w:p>
    <w:p w14:paraId="2B1ABADB" w14:textId="0DC98BE9" w:rsidR="003D3AF8" w:rsidRDefault="003D3AF8" w:rsidP="003D3AF8">
      <w:pPr>
        <w:pStyle w:val="Heading4"/>
      </w:pPr>
      <w:r>
        <w:lastRenderedPageBreak/>
        <w:t>Test 3</w:t>
      </w:r>
    </w:p>
    <w:p w14:paraId="3B7F390D" w14:textId="77777777" w:rsidR="003D3AF8" w:rsidRDefault="003D3AF8" w:rsidP="003D3AF8">
      <w:pPr>
        <w:rPr>
          <w:b/>
          <w:bCs/>
        </w:rPr>
      </w:pPr>
    </w:p>
    <w:p w14:paraId="1ABC8B3B" w14:textId="77777777" w:rsidR="003D3AF8" w:rsidRDefault="003D3AF8" w:rsidP="003D3AF8">
      <w:r w:rsidRPr="008D6C38">
        <w:rPr>
          <w:b/>
          <w:bCs/>
        </w:rPr>
        <w:t>Test objective:</w:t>
      </w:r>
      <w:r>
        <w:t xml:space="preserve"> Test that the “Exit Game” button on the main menu exits the game properly</w:t>
      </w:r>
    </w:p>
    <w:p w14:paraId="4E36124D" w14:textId="77777777" w:rsidR="003D3AF8" w:rsidRDefault="003D3AF8" w:rsidP="003D3AF8"/>
    <w:p w14:paraId="0B68F2D6" w14:textId="77777777" w:rsidR="003D3AF8" w:rsidRDefault="003D3AF8" w:rsidP="003D3AF8">
      <w:r w:rsidRPr="008D6C38">
        <w:rPr>
          <w:b/>
          <w:bCs/>
        </w:rPr>
        <w:t>Test Description:</w:t>
      </w:r>
      <w:r>
        <w:t xml:space="preserve"> The tester will click the “Exit Game” button on the main menu and the game will exit without any errors</w:t>
      </w:r>
    </w:p>
    <w:p w14:paraId="5438AD92" w14:textId="77777777" w:rsidR="003D3AF8" w:rsidRDefault="003D3AF8" w:rsidP="003D3AF8"/>
    <w:p w14:paraId="1D678BDD" w14:textId="77777777" w:rsidR="003D3AF8" w:rsidRDefault="003D3AF8" w:rsidP="003D3AF8">
      <w:r w:rsidRPr="00EE179D">
        <w:rPr>
          <w:b/>
          <w:bCs/>
        </w:rPr>
        <w:t>Test conditions:</w:t>
      </w:r>
      <w:r>
        <w:t xml:space="preserve">   see test environment</w:t>
      </w:r>
    </w:p>
    <w:p w14:paraId="286D5E40" w14:textId="77777777" w:rsidR="003D3AF8" w:rsidRDefault="003D3AF8" w:rsidP="003D3AF8"/>
    <w:p w14:paraId="06C5833D" w14:textId="77777777" w:rsidR="003D3AF8" w:rsidRDefault="003D3AF8" w:rsidP="003D3AF8">
      <w:r w:rsidRPr="00EE179D">
        <w:rPr>
          <w:b/>
          <w:bCs/>
        </w:rPr>
        <w:t xml:space="preserve">Expected </w:t>
      </w:r>
      <w:r>
        <w:rPr>
          <w:b/>
          <w:bCs/>
        </w:rPr>
        <w:t>R</w:t>
      </w:r>
      <w:r w:rsidRPr="00EE179D">
        <w:rPr>
          <w:b/>
          <w:bCs/>
        </w:rPr>
        <w:t>esults:</w:t>
      </w:r>
      <w:r>
        <w:t xml:space="preserve">  Command will return once more to the operating system and the game will have exited with no errors.</w:t>
      </w:r>
    </w:p>
    <w:p w14:paraId="206A1CBF" w14:textId="21DD944B" w:rsidR="003D3AF8" w:rsidRDefault="003D3AF8" w:rsidP="00062AD2"/>
    <w:p w14:paraId="4C8ED0F8" w14:textId="15757956" w:rsidR="003D3AF8" w:rsidRDefault="000C7BD9" w:rsidP="000C7BD9">
      <w:pPr>
        <w:pStyle w:val="Heading3"/>
      </w:pPr>
      <w:bookmarkStart w:id="16" w:name="_Toc40389816"/>
      <w:r>
        <w:t>Gameplay Unit Tests:</w:t>
      </w:r>
      <w:bookmarkEnd w:id="16"/>
    </w:p>
    <w:p w14:paraId="56BC9442" w14:textId="4017634B" w:rsidR="000C7BD9" w:rsidRDefault="000C7BD9" w:rsidP="000C7BD9">
      <w:pPr>
        <w:pStyle w:val="Heading3"/>
      </w:pPr>
    </w:p>
    <w:p w14:paraId="5C4905D7" w14:textId="1D4BF491" w:rsidR="00204F77" w:rsidRPr="00204F77" w:rsidRDefault="00204F77" w:rsidP="00204F77">
      <w:pPr>
        <w:rPr>
          <w:b/>
          <w:bCs/>
        </w:rPr>
      </w:pPr>
      <w:r w:rsidRPr="00204F77">
        <w:rPr>
          <w:b/>
          <w:bCs/>
        </w:rPr>
        <w:t>Participants:</w:t>
      </w:r>
      <w:r>
        <w:rPr>
          <w:b/>
          <w:bCs/>
        </w:rPr>
        <w:t xml:space="preserve"> </w:t>
      </w:r>
      <w:r w:rsidRPr="003C2FBF">
        <w:t xml:space="preserve">Team </w:t>
      </w:r>
      <w:r w:rsidR="000F085F">
        <w:t>3</w:t>
      </w:r>
    </w:p>
    <w:p w14:paraId="48BF5A2D" w14:textId="77777777" w:rsidR="00204F77" w:rsidRDefault="00204F77" w:rsidP="000C7BD9">
      <w:pPr>
        <w:pStyle w:val="Heading3"/>
      </w:pPr>
    </w:p>
    <w:p w14:paraId="44F1594E" w14:textId="11B9ADDD" w:rsidR="000C7BD9" w:rsidRPr="000C7BD9" w:rsidRDefault="000C7BD9" w:rsidP="000C7BD9">
      <w:pPr>
        <w:rPr>
          <w:b/>
          <w:bCs/>
        </w:rPr>
      </w:pPr>
      <w:r w:rsidRPr="000C7BD9">
        <w:rPr>
          <w:b/>
          <w:bCs/>
        </w:rPr>
        <w:t>TEST 1</w:t>
      </w:r>
    </w:p>
    <w:p w14:paraId="1CA979CE" w14:textId="77777777" w:rsidR="000C7BD9" w:rsidRDefault="000C7BD9" w:rsidP="000C7BD9">
      <w:pPr>
        <w:pStyle w:val="Heading3"/>
      </w:pPr>
    </w:p>
    <w:p w14:paraId="79FBF101" w14:textId="58B5FF43" w:rsidR="000C7BD9" w:rsidRDefault="000C7BD9" w:rsidP="000C7BD9">
      <w:r w:rsidRPr="000C7BD9">
        <w:rPr>
          <w:b/>
          <w:bCs/>
        </w:rPr>
        <w:t>Test Objective:</w:t>
      </w:r>
      <w:r>
        <w:t xml:space="preserve">   Test that all game animations and sound effects occur at the correct times</w:t>
      </w:r>
    </w:p>
    <w:p w14:paraId="5159B43D" w14:textId="77777777" w:rsidR="000C7BD9" w:rsidRDefault="000C7BD9" w:rsidP="000C7BD9"/>
    <w:p w14:paraId="7964722E" w14:textId="3AD93065" w:rsidR="000C7BD9" w:rsidRDefault="000C7BD9" w:rsidP="000C7BD9">
      <w:r w:rsidRPr="000C7BD9">
        <w:rPr>
          <w:b/>
          <w:bCs/>
        </w:rPr>
        <w:t>Test Description:</w:t>
      </w:r>
      <w:r>
        <w:t xml:space="preserve">  The tester will play through the game and ensure that the player/enemy animations occur at appropriate times and character animations don't appear jerky; instead they are smooth animations</w:t>
      </w:r>
    </w:p>
    <w:p w14:paraId="1D7D4FBD" w14:textId="77777777" w:rsidR="000C7BD9" w:rsidRDefault="000C7BD9" w:rsidP="000C7BD9"/>
    <w:p w14:paraId="6B68D768" w14:textId="01668874" w:rsidR="000C7BD9" w:rsidRDefault="000C7BD9" w:rsidP="000C7BD9">
      <w:r>
        <w:rPr>
          <w:b/>
          <w:bCs/>
        </w:rPr>
        <w:t>T</w:t>
      </w:r>
      <w:r w:rsidRPr="000C7BD9">
        <w:rPr>
          <w:b/>
          <w:bCs/>
        </w:rPr>
        <w:t xml:space="preserve">est </w:t>
      </w:r>
      <w:r>
        <w:rPr>
          <w:b/>
          <w:bCs/>
        </w:rPr>
        <w:t>C</w:t>
      </w:r>
      <w:r w:rsidRPr="000C7BD9">
        <w:rPr>
          <w:b/>
          <w:bCs/>
        </w:rPr>
        <w:t>onditions:</w:t>
      </w:r>
      <w:r>
        <w:t xml:space="preserve">   see test environment</w:t>
      </w:r>
    </w:p>
    <w:p w14:paraId="301C9124" w14:textId="77777777" w:rsidR="000C7BD9" w:rsidRDefault="000C7BD9" w:rsidP="000C7BD9"/>
    <w:p w14:paraId="52F8DC55" w14:textId="10FF5432" w:rsidR="000C7BD9" w:rsidRDefault="000C7BD9" w:rsidP="000C7BD9">
      <w:r w:rsidRPr="000C7BD9">
        <w:rPr>
          <w:b/>
          <w:bCs/>
        </w:rPr>
        <w:t>Expected Results:</w:t>
      </w:r>
      <w:r>
        <w:t xml:space="preserve"> The enemies and player have animations that are smooth while they walk along the path, additionally, all sound effects occur at logical times, i.e., an attack sound is only heard when a player-character's attack animation is seen and it is only seen when an enemy is attacked.</w:t>
      </w:r>
    </w:p>
    <w:p w14:paraId="302982F2" w14:textId="77777777" w:rsidR="000C7BD9" w:rsidRDefault="000C7BD9" w:rsidP="000C7BD9">
      <w:pPr>
        <w:pStyle w:val="Heading3"/>
      </w:pPr>
    </w:p>
    <w:p w14:paraId="1E4A55ED" w14:textId="74A5730E" w:rsidR="004E1781" w:rsidRDefault="004E1781" w:rsidP="004E1781">
      <w:pPr>
        <w:rPr>
          <w:b/>
          <w:bCs/>
        </w:rPr>
      </w:pPr>
      <w:r w:rsidRPr="000C7BD9">
        <w:rPr>
          <w:b/>
          <w:bCs/>
        </w:rPr>
        <w:t xml:space="preserve">TEST </w:t>
      </w:r>
      <w:r w:rsidR="00CC76D1">
        <w:rPr>
          <w:b/>
          <w:bCs/>
        </w:rPr>
        <w:t>2</w:t>
      </w:r>
    </w:p>
    <w:p w14:paraId="483AEA59" w14:textId="77777777" w:rsidR="004E1781" w:rsidRPr="004E1781" w:rsidRDefault="004E1781" w:rsidP="004E1781">
      <w:pPr>
        <w:rPr>
          <w:b/>
          <w:bCs/>
        </w:rPr>
      </w:pPr>
    </w:p>
    <w:p w14:paraId="24CF1FD8" w14:textId="0D6D0D40" w:rsidR="004E1781" w:rsidRDefault="004E1781" w:rsidP="004E1781">
      <w:r w:rsidRPr="000C7BD9">
        <w:rPr>
          <w:b/>
          <w:bCs/>
        </w:rPr>
        <w:t>Test Objective:</w:t>
      </w:r>
      <w:r>
        <w:t xml:space="preserve">   Test that </w:t>
      </w:r>
      <w:r w:rsidR="00CC76D1">
        <w:t>all control mechanisms work appropriately</w:t>
      </w:r>
    </w:p>
    <w:p w14:paraId="39056488" w14:textId="77777777" w:rsidR="004E1781" w:rsidRDefault="004E1781" w:rsidP="004E1781"/>
    <w:p w14:paraId="1EEE7EB0" w14:textId="73F2E3C0" w:rsidR="004E1781" w:rsidRDefault="004E1781" w:rsidP="004E1781">
      <w:r w:rsidRPr="000C7BD9">
        <w:rPr>
          <w:b/>
          <w:bCs/>
        </w:rPr>
        <w:lastRenderedPageBreak/>
        <w:t>Test Description:</w:t>
      </w:r>
      <w:r>
        <w:t xml:space="preserve">  The tester will play through the game and ensure that the player</w:t>
      </w:r>
      <w:r w:rsidR="00DB3791">
        <w:t xml:space="preserve"> moves according to the controls move forward, backward, jump, crouch, attack and pause/resume game.</w:t>
      </w:r>
    </w:p>
    <w:p w14:paraId="3E7EF224" w14:textId="77777777" w:rsidR="004E1781" w:rsidRDefault="004E1781" w:rsidP="004E1781"/>
    <w:p w14:paraId="271C1E81" w14:textId="77777777" w:rsidR="004E1781" w:rsidRDefault="004E1781" w:rsidP="004E1781">
      <w:r>
        <w:rPr>
          <w:b/>
          <w:bCs/>
        </w:rPr>
        <w:t>T</w:t>
      </w:r>
      <w:r w:rsidRPr="000C7BD9">
        <w:rPr>
          <w:b/>
          <w:bCs/>
        </w:rPr>
        <w:t xml:space="preserve">est </w:t>
      </w:r>
      <w:r>
        <w:rPr>
          <w:b/>
          <w:bCs/>
        </w:rPr>
        <w:t>C</w:t>
      </w:r>
      <w:r w:rsidRPr="000C7BD9">
        <w:rPr>
          <w:b/>
          <w:bCs/>
        </w:rPr>
        <w:t>onditions:</w:t>
      </w:r>
      <w:r>
        <w:t xml:space="preserve">   see test environment</w:t>
      </w:r>
    </w:p>
    <w:p w14:paraId="7CCB0304" w14:textId="77777777" w:rsidR="004E1781" w:rsidRDefault="004E1781" w:rsidP="004E1781"/>
    <w:p w14:paraId="133FAD96" w14:textId="5CE2A3C3" w:rsidR="004E1781" w:rsidRDefault="004E1781" w:rsidP="004E1781">
      <w:r w:rsidRPr="000C7BD9">
        <w:rPr>
          <w:b/>
          <w:bCs/>
        </w:rPr>
        <w:t>Expected Results:</w:t>
      </w:r>
      <w:r>
        <w:t xml:space="preserve"> The </w:t>
      </w:r>
      <w:r w:rsidR="00DB3791">
        <w:t>player moves forward with Right arrow key/D, backward with Left arrow key/A, jumps with Up arrow key/</w:t>
      </w:r>
      <w:r w:rsidR="00D44C8D">
        <w:t>W,</w:t>
      </w:r>
      <w:r w:rsidR="00DB3791">
        <w:t xml:space="preserve"> crouch with c and attack with Left mouse click/R and the game is paused or resume with spacebar.</w:t>
      </w:r>
    </w:p>
    <w:p w14:paraId="7DB157C3" w14:textId="1780D193" w:rsidR="00D44C8D" w:rsidRDefault="00D44C8D" w:rsidP="004E1781"/>
    <w:p w14:paraId="1AAE41DD" w14:textId="563DB0E0" w:rsidR="00D44C8D" w:rsidRDefault="00D44C8D" w:rsidP="00D44C8D">
      <w:pPr>
        <w:rPr>
          <w:b/>
          <w:bCs/>
        </w:rPr>
      </w:pPr>
      <w:r w:rsidRPr="000C7BD9">
        <w:rPr>
          <w:b/>
          <w:bCs/>
        </w:rPr>
        <w:t xml:space="preserve">TEST </w:t>
      </w:r>
      <w:r>
        <w:rPr>
          <w:b/>
          <w:bCs/>
        </w:rPr>
        <w:t>3</w:t>
      </w:r>
    </w:p>
    <w:p w14:paraId="2A2174E8" w14:textId="77777777" w:rsidR="00D44C8D" w:rsidRPr="004E1781" w:rsidRDefault="00D44C8D" w:rsidP="00D44C8D">
      <w:pPr>
        <w:rPr>
          <w:b/>
          <w:bCs/>
        </w:rPr>
      </w:pPr>
    </w:p>
    <w:p w14:paraId="608EB5E8" w14:textId="5900296B" w:rsidR="00D44C8D" w:rsidRDefault="00D44C8D" w:rsidP="00D44C8D">
      <w:r w:rsidRPr="000C7BD9">
        <w:rPr>
          <w:b/>
          <w:bCs/>
        </w:rPr>
        <w:t>Test Objective:</w:t>
      </w:r>
      <w:r>
        <w:t xml:space="preserve">   Test that lives work appropriately</w:t>
      </w:r>
    </w:p>
    <w:p w14:paraId="5DE56603" w14:textId="77777777" w:rsidR="00D44C8D" w:rsidRDefault="00D44C8D" w:rsidP="00D44C8D"/>
    <w:p w14:paraId="44876E09" w14:textId="5E5539F4" w:rsidR="00D44C8D" w:rsidRDefault="00D44C8D" w:rsidP="00D44C8D">
      <w:r w:rsidRPr="000C7BD9">
        <w:rPr>
          <w:b/>
          <w:bCs/>
        </w:rPr>
        <w:t>Test Description:</w:t>
      </w:r>
      <w:r>
        <w:t xml:space="preserve">  The tester will play through the game and ensure that the player loses lives upon collision with enemy projectile. and gains lives when collides with health pickup. </w:t>
      </w:r>
    </w:p>
    <w:p w14:paraId="1A952D28" w14:textId="77777777" w:rsidR="00D44C8D" w:rsidRDefault="00D44C8D" w:rsidP="00D44C8D"/>
    <w:p w14:paraId="67F221DC" w14:textId="77777777" w:rsidR="00D44C8D" w:rsidRDefault="00D44C8D" w:rsidP="00D44C8D">
      <w:r>
        <w:rPr>
          <w:b/>
          <w:bCs/>
        </w:rPr>
        <w:t>T</w:t>
      </w:r>
      <w:r w:rsidRPr="000C7BD9">
        <w:rPr>
          <w:b/>
          <w:bCs/>
        </w:rPr>
        <w:t xml:space="preserve">est </w:t>
      </w:r>
      <w:r>
        <w:rPr>
          <w:b/>
          <w:bCs/>
        </w:rPr>
        <w:t>C</w:t>
      </w:r>
      <w:r w:rsidRPr="000C7BD9">
        <w:rPr>
          <w:b/>
          <w:bCs/>
        </w:rPr>
        <w:t>onditions:</w:t>
      </w:r>
      <w:r>
        <w:t xml:space="preserve">   see test environment</w:t>
      </w:r>
    </w:p>
    <w:p w14:paraId="4F09D5F4" w14:textId="77777777" w:rsidR="00D44C8D" w:rsidRDefault="00D44C8D" w:rsidP="00D44C8D"/>
    <w:p w14:paraId="43F4A016" w14:textId="1B878E0F" w:rsidR="00D44C8D" w:rsidRDefault="00D44C8D" w:rsidP="00D44C8D">
      <w:r w:rsidRPr="000C7BD9">
        <w:rPr>
          <w:b/>
          <w:bCs/>
        </w:rPr>
        <w:t>Expected Results:</w:t>
      </w:r>
      <w:r>
        <w:t xml:space="preserve"> The players lives increase by 1 diamond upon health pickup and decreases by 1 diamond upon collision with enemy projectile</w:t>
      </w:r>
      <w:r w:rsidR="00697007">
        <w:t>.</w:t>
      </w:r>
    </w:p>
    <w:p w14:paraId="3A619F08" w14:textId="3622DDF7" w:rsidR="00697007" w:rsidRDefault="00697007" w:rsidP="00697007">
      <w:pPr>
        <w:pStyle w:val="Heading2"/>
      </w:pPr>
    </w:p>
    <w:p w14:paraId="54BAF35E" w14:textId="05CECE73" w:rsidR="006C654E" w:rsidRPr="00CE19F4" w:rsidRDefault="00697007" w:rsidP="00CE19F4">
      <w:pPr>
        <w:pStyle w:val="Heading2"/>
      </w:pPr>
      <w:bookmarkStart w:id="17" w:name="_Toc40389817"/>
      <w:r w:rsidRPr="00697007">
        <w:t>System and Integration Testing</w:t>
      </w:r>
      <w:bookmarkEnd w:id="17"/>
    </w:p>
    <w:p w14:paraId="4212C337" w14:textId="77777777" w:rsidR="006C654E" w:rsidRPr="006C654E" w:rsidRDefault="006C654E" w:rsidP="00E359E0"/>
    <w:p w14:paraId="61F2D698" w14:textId="23F248B5" w:rsidR="000F085F" w:rsidRPr="00E359E0" w:rsidRDefault="00E359E0" w:rsidP="00E359E0">
      <w:pPr>
        <w:rPr>
          <w:b/>
          <w:bCs/>
        </w:rPr>
      </w:pPr>
      <w:r w:rsidRPr="00204F77">
        <w:rPr>
          <w:b/>
          <w:bCs/>
        </w:rPr>
        <w:t>Participants:</w:t>
      </w:r>
      <w:r>
        <w:rPr>
          <w:b/>
          <w:bCs/>
        </w:rPr>
        <w:t xml:space="preserve"> </w:t>
      </w:r>
      <w:r w:rsidRPr="003C2FBF">
        <w:t xml:space="preserve">Team </w:t>
      </w:r>
      <w:r>
        <w:t>4</w:t>
      </w:r>
    </w:p>
    <w:p w14:paraId="1E5D0F7A" w14:textId="4768DBF9" w:rsidR="00697007" w:rsidRDefault="00697007" w:rsidP="009636A2"/>
    <w:p w14:paraId="1CCBC609" w14:textId="1AEA648E" w:rsidR="00697007" w:rsidRDefault="00697007" w:rsidP="00697007">
      <w:pPr>
        <w:pStyle w:val="Heading3"/>
      </w:pPr>
      <w:bookmarkStart w:id="18" w:name="_Toc40389818"/>
      <w:r>
        <w:t xml:space="preserve">Integration </w:t>
      </w:r>
      <w:r w:rsidR="009636A2">
        <w:t xml:space="preserve">Testing </w:t>
      </w:r>
      <w:r w:rsidR="00A41260">
        <w:t>Definition</w:t>
      </w:r>
      <w:r w:rsidR="009636A2">
        <w:t>:</w:t>
      </w:r>
      <w:bookmarkEnd w:id="18"/>
    </w:p>
    <w:p w14:paraId="555B8E13" w14:textId="3C361AB1" w:rsidR="009636A2" w:rsidRDefault="00A41260" w:rsidP="009636A2">
      <w:r>
        <w:tab/>
        <w:t xml:space="preserve"> Integration testing </w:t>
      </w:r>
      <w:r w:rsidRPr="00A41260">
        <w:t>tests interfaces between components</w:t>
      </w:r>
      <w:r>
        <w:t xml:space="preserve"> of the game</w:t>
      </w:r>
      <w:r w:rsidRPr="00A41260">
        <w:t xml:space="preserve">, interactions to different parts of </w:t>
      </w:r>
      <w:r>
        <w:t>the game</w:t>
      </w:r>
      <w:r w:rsidRPr="00A41260">
        <w:t>, file system</w:t>
      </w:r>
      <w:r>
        <w:t xml:space="preserve"> for saving or loading games</w:t>
      </w:r>
      <w:r w:rsidRPr="00A41260">
        <w:t xml:space="preserve"> and hardware or interfaces between systems.</w:t>
      </w:r>
    </w:p>
    <w:p w14:paraId="25B7BF3A" w14:textId="77777777" w:rsidR="00294038" w:rsidRDefault="00294038" w:rsidP="00294038"/>
    <w:p w14:paraId="02AAD777" w14:textId="7877C46F" w:rsidR="00F5408E" w:rsidRDefault="00F5408E" w:rsidP="00F5408E">
      <w:pPr>
        <w:pStyle w:val="Heading3"/>
      </w:pPr>
      <w:bookmarkStart w:id="19" w:name="_Toc40389819"/>
      <w:r>
        <w:t>Methodology:</w:t>
      </w:r>
      <w:bookmarkEnd w:id="19"/>
    </w:p>
    <w:p w14:paraId="5562CB88" w14:textId="3F6BFBE7" w:rsidR="00697007" w:rsidRDefault="00697007" w:rsidP="00697007">
      <w:r>
        <w:tab/>
        <w:t xml:space="preserve">For </w:t>
      </w:r>
      <w:r w:rsidR="00BE5618">
        <w:t>integration testing testes will use top down integration.</w:t>
      </w:r>
    </w:p>
    <w:p w14:paraId="2CABA483" w14:textId="45EFB0AB" w:rsidR="00BE5618" w:rsidRDefault="00BE5618" w:rsidP="00697007">
      <w:r>
        <w:t>Starting with testing the game levels then down to pause menu and the lastly the main menu.</w:t>
      </w:r>
      <w:r w:rsidR="00955029" w:rsidRPr="00955029">
        <w:rPr>
          <w:rFonts w:ascii="Helvetica" w:hAnsi="Helvetica" w:cs="Helvetica"/>
          <w:color w:val="6D6F71"/>
          <w:shd w:val="clear" w:color="auto" w:fill="FFFFFF"/>
        </w:rPr>
        <w:t xml:space="preserve"> </w:t>
      </w:r>
      <w:r w:rsidR="00955029">
        <w:t>T</w:t>
      </w:r>
      <w:r w:rsidR="00955029" w:rsidRPr="00955029">
        <w:t xml:space="preserve">eam </w:t>
      </w:r>
      <w:r w:rsidR="00955029">
        <w:t>of</w:t>
      </w:r>
      <w:r w:rsidR="00955029" w:rsidRPr="00955029">
        <w:t xml:space="preserve"> developers and testers</w:t>
      </w:r>
      <w:r w:rsidR="00955029">
        <w:t xml:space="preserve"> will write test scripts</w:t>
      </w:r>
      <w:r w:rsidR="00B755A1">
        <w:t>.</w:t>
      </w:r>
    </w:p>
    <w:p w14:paraId="7A82666D" w14:textId="77A065BF" w:rsidR="00E05389" w:rsidRDefault="00E05389" w:rsidP="00697007"/>
    <w:p w14:paraId="67D4C560" w14:textId="7D6226B2" w:rsidR="00E05389" w:rsidRDefault="00E05389" w:rsidP="00E05389">
      <w:r w:rsidRPr="000C7BD9">
        <w:rPr>
          <w:b/>
          <w:bCs/>
        </w:rPr>
        <w:t>Test Description:</w:t>
      </w:r>
      <w:r>
        <w:t xml:space="preserve">  The tester will play through the game and ensure that the player loses lives upon collision with enemy projectile. and gains lives when collides with health pickup. Then tester will test the pause menu and then will test the main menu of the game.</w:t>
      </w:r>
    </w:p>
    <w:p w14:paraId="397383B5" w14:textId="1F909923" w:rsidR="00B755A1" w:rsidRDefault="00B755A1" w:rsidP="00E05389"/>
    <w:p w14:paraId="094F9A27" w14:textId="28C165C1" w:rsidR="00B755A1" w:rsidRPr="00B755A1" w:rsidRDefault="00B755A1" w:rsidP="00B755A1">
      <w:pPr>
        <w:rPr>
          <w:b/>
          <w:bCs/>
        </w:rPr>
      </w:pPr>
      <w:r w:rsidRPr="00B755A1">
        <w:rPr>
          <w:b/>
          <w:bCs/>
        </w:rPr>
        <w:t>Expected Result:</w:t>
      </w:r>
      <w:r>
        <w:rPr>
          <w:b/>
          <w:bCs/>
        </w:rPr>
        <w:t xml:space="preserve"> </w:t>
      </w:r>
      <w:r>
        <w:t>The game works as intended in the game requirements.</w:t>
      </w:r>
      <w:r w:rsidRPr="00B755A1">
        <w:rPr>
          <w:b/>
          <w:bCs/>
        </w:rPr>
        <w:t xml:space="preserve"> </w:t>
      </w:r>
    </w:p>
    <w:p w14:paraId="14B78581" w14:textId="5F895F7B" w:rsidR="00BE5618" w:rsidRDefault="00BE5618" w:rsidP="00697007"/>
    <w:p w14:paraId="3420E5AC" w14:textId="1F19DEF2" w:rsidR="00BE5618" w:rsidRDefault="00BE5618" w:rsidP="00BE5618">
      <w:pPr>
        <w:pStyle w:val="Heading3"/>
      </w:pPr>
      <w:bookmarkStart w:id="20" w:name="_Toc40389820"/>
      <w:r>
        <w:t>System Testing</w:t>
      </w:r>
      <w:r w:rsidR="00294038">
        <w:t xml:space="preserve"> Definition</w:t>
      </w:r>
      <w:r>
        <w:t>:</w:t>
      </w:r>
      <w:bookmarkEnd w:id="20"/>
    </w:p>
    <w:p w14:paraId="3E8A9D64" w14:textId="6F39D394" w:rsidR="00294038" w:rsidRDefault="00294038" w:rsidP="00294038">
      <w:r>
        <w:tab/>
        <w:t xml:space="preserve">Concerned with the behavior of the whole Game </w:t>
      </w:r>
      <w:r w:rsidRPr="00294038">
        <w:t>as defined by the scope of a project</w:t>
      </w:r>
      <w:r>
        <w:t xml:space="preserve"> Test Scope above.</w:t>
      </w:r>
    </w:p>
    <w:p w14:paraId="3FD1B442" w14:textId="77777777" w:rsidR="0064361F" w:rsidRDefault="0064361F" w:rsidP="00294038">
      <w:pPr>
        <w:pStyle w:val="Heading3"/>
      </w:pPr>
    </w:p>
    <w:p w14:paraId="1876CBE8" w14:textId="741E0C7B" w:rsidR="00294038" w:rsidRDefault="00294038" w:rsidP="00294038">
      <w:pPr>
        <w:pStyle w:val="Heading3"/>
      </w:pPr>
      <w:bookmarkStart w:id="21" w:name="_Toc40389821"/>
      <w:r>
        <w:t>Methodology:</w:t>
      </w:r>
      <w:bookmarkEnd w:id="21"/>
    </w:p>
    <w:p w14:paraId="509417E7" w14:textId="7A31C4B4" w:rsidR="00BE5618" w:rsidRDefault="00BE5618" w:rsidP="00BE5618">
      <w:r>
        <w:tab/>
        <w:t xml:space="preserve">In this all the functionalities of the game such as Main Menu </w:t>
      </w:r>
      <w:r w:rsidR="00ED4152">
        <w:t>functions,</w:t>
      </w:r>
      <w:r>
        <w:t xml:space="preserve"> Pause Menu functions and Gameplay functions will be tested on a whole </w:t>
      </w:r>
      <w:r w:rsidRPr="00BE5618">
        <w:t>will</w:t>
      </w:r>
      <w:r>
        <w:t xml:space="preserve"> </w:t>
      </w:r>
      <w:r w:rsidRPr="00BE5618">
        <w:t>see</w:t>
      </w:r>
      <w:r>
        <w:t xml:space="preserve"> </w:t>
      </w:r>
      <w:r w:rsidRPr="00BE5618">
        <w:t>whether</w:t>
      </w:r>
      <w:r>
        <w:t xml:space="preserve"> </w:t>
      </w:r>
      <w:r w:rsidRPr="00BE5618">
        <w:t>this</w:t>
      </w:r>
      <w:r>
        <w:t xml:space="preserve"> </w:t>
      </w:r>
      <w:r w:rsidRPr="00BE5618">
        <w:t>module</w:t>
      </w:r>
      <w:r>
        <w:t xml:space="preserve"> </w:t>
      </w:r>
      <w:r w:rsidRPr="00BE5618">
        <w:t>is</w:t>
      </w:r>
      <w:r>
        <w:t xml:space="preserve"> </w:t>
      </w:r>
      <w:r w:rsidRPr="00BE5618">
        <w:t>working</w:t>
      </w:r>
      <w:r>
        <w:t xml:space="preserve"> </w:t>
      </w:r>
      <w:r w:rsidRPr="00BE5618">
        <w:t>perfectly</w:t>
      </w:r>
      <w:r>
        <w:t xml:space="preserve"> </w:t>
      </w:r>
      <w:r w:rsidRPr="00BE5618">
        <w:t>or</w:t>
      </w:r>
      <w:r>
        <w:t xml:space="preserve"> </w:t>
      </w:r>
      <w:r w:rsidRPr="00BE5618">
        <w:t>not,</w:t>
      </w:r>
      <w:r>
        <w:t xml:space="preserve"> </w:t>
      </w:r>
      <w:r w:rsidRPr="00BE5618">
        <w:t>by</w:t>
      </w:r>
      <w:r>
        <w:t xml:space="preserve"> </w:t>
      </w:r>
      <w:r w:rsidRPr="00BE5618">
        <w:t>including</w:t>
      </w:r>
      <w:r>
        <w:t xml:space="preserve"> </w:t>
      </w:r>
      <w:r w:rsidRPr="00BE5618">
        <w:t>all</w:t>
      </w:r>
      <w:r>
        <w:t xml:space="preserve"> </w:t>
      </w:r>
      <w:r w:rsidRPr="00BE5618">
        <w:t>th</w:t>
      </w:r>
      <w:r>
        <w:t xml:space="preserve">e </w:t>
      </w:r>
      <w:r w:rsidRPr="00BE5618">
        <w:t>control</w:t>
      </w:r>
      <w:r>
        <w:t xml:space="preserve"> mechanisms.</w:t>
      </w:r>
      <w:r w:rsidR="00B755A1" w:rsidRPr="00B755A1">
        <w:t xml:space="preserve"> </w:t>
      </w:r>
      <w:r w:rsidR="00B755A1">
        <w:t>T</w:t>
      </w:r>
      <w:r w:rsidR="00B755A1" w:rsidRPr="00955029">
        <w:t xml:space="preserve">eam </w:t>
      </w:r>
      <w:r w:rsidR="00B755A1">
        <w:t>of</w:t>
      </w:r>
      <w:r w:rsidR="00B755A1" w:rsidRPr="00955029">
        <w:t xml:space="preserve"> developers and testers</w:t>
      </w:r>
      <w:r w:rsidR="00B755A1">
        <w:t xml:space="preserve"> will write test scripts.</w:t>
      </w:r>
    </w:p>
    <w:p w14:paraId="44994395" w14:textId="3BF8A98C" w:rsidR="00BE5618" w:rsidRDefault="00BE5618" w:rsidP="00697007"/>
    <w:p w14:paraId="3FE822CF" w14:textId="0A7FA643" w:rsidR="000A5012" w:rsidRDefault="000A5012" w:rsidP="000A5012">
      <w:r w:rsidRPr="000C7BD9">
        <w:rPr>
          <w:b/>
          <w:bCs/>
        </w:rPr>
        <w:t>Test Description:</w:t>
      </w:r>
      <w:r>
        <w:t xml:space="preserve">  The tester will play the game starting from main menu and complete all three levels to ensure the game as a whole works appropriately.</w:t>
      </w:r>
    </w:p>
    <w:p w14:paraId="4D8D46F6" w14:textId="6C0F107A" w:rsidR="000A5012" w:rsidRDefault="000A5012" w:rsidP="00697007"/>
    <w:p w14:paraId="18F80126" w14:textId="7D50C6C6" w:rsidR="00A6569C" w:rsidRDefault="00A6569C" w:rsidP="00697007">
      <w:r w:rsidRPr="00B755A1">
        <w:rPr>
          <w:b/>
          <w:bCs/>
        </w:rPr>
        <w:t>Expected Result:</w:t>
      </w:r>
      <w:r>
        <w:rPr>
          <w:b/>
          <w:bCs/>
        </w:rPr>
        <w:t xml:space="preserve"> </w:t>
      </w:r>
      <w:r>
        <w:t>The game works as intended in the game requirements.</w:t>
      </w:r>
    </w:p>
    <w:p w14:paraId="55B0B6DA" w14:textId="6E26A706" w:rsidR="003A6927" w:rsidRDefault="00ED4152" w:rsidP="00ED4152">
      <w:pPr>
        <w:pStyle w:val="Heading2"/>
      </w:pPr>
      <w:bookmarkStart w:id="22" w:name="_Toc40389822"/>
      <w:r w:rsidRPr="00ED4152">
        <w:t>Performance and Stress Testing</w:t>
      </w:r>
      <w:bookmarkEnd w:id="22"/>
    </w:p>
    <w:p w14:paraId="59F4EA7C" w14:textId="77777777" w:rsidR="000719A5" w:rsidRDefault="000719A5" w:rsidP="000719A5">
      <w:pPr>
        <w:rPr>
          <w:b/>
          <w:bCs/>
        </w:rPr>
      </w:pPr>
    </w:p>
    <w:p w14:paraId="111A19BA" w14:textId="38CA913E" w:rsidR="000719A5" w:rsidRPr="00E359E0" w:rsidRDefault="000719A5" w:rsidP="000719A5">
      <w:pPr>
        <w:rPr>
          <w:b/>
          <w:bCs/>
        </w:rPr>
      </w:pPr>
      <w:r w:rsidRPr="00204F77">
        <w:rPr>
          <w:b/>
          <w:bCs/>
        </w:rPr>
        <w:t>Participants:</w:t>
      </w:r>
      <w:r>
        <w:rPr>
          <w:b/>
          <w:bCs/>
        </w:rPr>
        <w:t xml:space="preserve"> </w:t>
      </w:r>
      <w:r w:rsidRPr="003C2FBF">
        <w:t xml:space="preserve">Team </w:t>
      </w:r>
      <w:r w:rsidR="000C1D68">
        <w:t>5</w:t>
      </w:r>
    </w:p>
    <w:p w14:paraId="5BE28398" w14:textId="1BDF4626" w:rsidR="00ED4152" w:rsidRDefault="00ED4152" w:rsidP="000719A5"/>
    <w:p w14:paraId="5F92D0CE" w14:textId="4BD5BA5A" w:rsidR="00ED4152" w:rsidRDefault="00ED4152" w:rsidP="00ED4152">
      <w:pPr>
        <w:pStyle w:val="Heading3"/>
      </w:pPr>
      <w:bookmarkStart w:id="23" w:name="_Toc40389823"/>
      <w:r w:rsidRPr="00ED4152">
        <w:t>Performance Testing</w:t>
      </w:r>
      <w:r w:rsidR="0064361F">
        <w:t xml:space="preserve"> Definition</w:t>
      </w:r>
      <w:r w:rsidR="00390D2B">
        <w:t>:</w:t>
      </w:r>
      <w:bookmarkEnd w:id="23"/>
    </w:p>
    <w:p w14:paraId="4C976911" w14:textId="3FE3A7FC" w:rsidR="00ED4152" w:rsidRDefault="0064361F" w:rsidP="00ED4152">
      <w:r>
        <w:tab/>
      </w:r>
      <w:r w:rsidRPr="0064361F">
        <w:t xml:space="preserve">Testing to determine the performance of a </w:t>
      </w:r>
      <w:r>
        <w:t>game</w:t>
      </w:r>
      <w:r w:rsidRPr="0064361F">
        <w:t xml:space="preserve"> e.g. resource utilization and response times</w:t>
      </w:r>
      <w:r>
        <w:t>.</w:t>
      </w:r>
    </w:p>
    <w:p w14:paraId="505647E2" w14:textId="2B10B2AC" w:rsidR="006C654E" w:rsidRDefault="006C654E" w:rsidP="00ED4152"/>
    <w:p w14:paraId="657B72ED" w14:textId="77777777" w:rsidR="000C02DE" w:rsidRDefault="000C02DE" w:rsidP="000C02DE">
      <w:pPr>
        <w:pStyle w:val="Heading3"/>
      </w:pPr>
      <w:bookmarkStart w:id="24" w:name="_Toc40389824"/>
      <w:r>
        <w:t>Methodology:</w:t>
      </w:r>
      <w:bookmarkEnd w:id="24"/>
    </w:p>
    <w:p w14:paraId="1BDE7A22" w14:textId="7F73F47C" w:rsidR="000C02DE" w:rsidRDefault="000C02DE" w:rsidP="000C02DE">
      <w:r>
        <w:t xml:space="preserve">The focus of Performance Testing is to check </w:t>
      </w:r>
      <w:r w:rsidR="00343BA4">
        <w:t>the</w:t>
      </w:r>
      <w:r>
        <w:t xml:space="preserve"> </w:t>
      </w:r>
      <w:r w:rsidR="008277B9">
        <w:t>game’s</w:t>
      </w:r>
    </w:p>
    <w:p w14:paraId="410031D5" w14:textId="68381FE2" w:rsidR="000C02DE" w:rsidRDefault="000C02DE" w:rsidP="000C02DE">
      <w:r w:rsidRPr="00343BA4">
        <w:rPr>
          <w:b/>
          <w:bCs/>
        </w:rPr>
        <w:t>Speed</w:t>
      </w:r>
      <w:r>
        <w:t xml:space="preserve"> - Determines whether the </w:t>
      </w:r>
      <w:r w:rsidR="008277B9">
        <w:t>game</w:t>
      </w:r>
      <w:r>
        <w:t xml:space="preserve"> responds quickly</w:t>
      </w:r>
    </w:p>
    <w:p w14:paraId="3F849D28" w14:textId="07A7455B" w:rsidR="000C02DE" w:rsidRDefault="000C02DE" w:rsidP="000C02DE">
      <w:r w:rsidRPr="00343BA4">
        <w:rPr>
          <w:b/>
          <w:bCs/>
        </w:rPr>
        <w:t>Scalability</w:t>
      </w:r>
      <w:r>
        <w:t xml:space="preserve"> - Determines maximum user load the </w:t>
      </w:r>
      <w:r w:rsidR="008277B9">
        <w:t>game</w:t>
      </w:r>
      <w:r>
        <w:t xml:space="preserve"> application can handle.</w:t>
      </w:r>
    </w:p>
    <w:p w14:paraId="3AA33CE9" w14:textId="248DD3E5" w:rsidR="000C02DE" w:rsidRDefault="000C02DE" w:rsidP="000C02DE">
      <w:r w:rsidRPr="00343BA4">
        <w:rPr>
          <w:b/>
          <w:bCs/>
        </w:rPr>
        <w:t>Stability</w:t>
      </w:r>
      <w:r>
        <w:t xml:space="preserve"> - Determines if the </w:t>
      </w:r>
      <w:r w:rsidR="008277B9">
        <w:t>game</w:t>
      </w:r>
      <w:r>
        <w:t xml:space="preserve"> is stable under varying loads</w:t>
      </w:r>
    </w:p>
    <w:p w14:paraId="659A249C" w14:textId="77777777" w:rsidR="000C02DE" w:rsidRDefault="000C02DE" w:rsidP="00ED4152"/>
    <w:p w14:paraId="1D256139" w14:textId="7F346FB1" w:rsidR="00ED4152" w:rsidRPr="00660DE0" w:rsidRDefault="006C654E" w:rsidP="00660DE0">
      <w:pPr>
        <w:rPr>
          <w:b/>
          <w:bCs/>
        </w:rPr>
      </w:pPr>
      <w:r w:rsidRPr="006C654E">
        <w:rPr>
          <w:b/>
          <w:bCs/>
        </w:rPr>
        <w:lastRenderedPageBreak/>
        <w:t xml:space="preserve">Test </w:t>
      </w:r>
      <w:r w:rsidR="00D9109A" w:rsidRPr="006C654E">
        <w:rPr>
          <w:b/>
          <w:bCs/>
        </w:rPr>
        <w:t>Description:</w:t>
      </w:r>
      <w:r w:rsidR="00D9109A">
        <w:rPr>
          <w:shd w:val="clear" w:color="auto" w:fill="FFFFFF"/>
        </w:rPr>
        <w:t xml:space="preserve"> The</w:t>
      </w:r>
      <w:r w:rsidR="00ED4152">
        <w:rPr>
          <w:shd w:val="clear" w:color="auto" w:fill="FFFFFF"/>
        </w:rPr>
        <w:t> </w:t>
      </w:r>
      <w:r w:rsidR="00ED4152" w:rsidRPr="00ED4152">
        <w:rPr>
          <w:shd w:val="clear" w:color="auto" w:fill="FFFFFF"/>
        </w:rPr>
        <w:t>Unity Performance Test Extension</w:t>
      </w:r>
      <w:r w:rsidR="00ED4152">
        <w:rPr>
          <w:shd w:val="clear" w:color="auto" w:fill="FFFFFF"/>
        </w:rPr>
        <w:t> will be used to test the performance that can be run using the </w:t>
      </w:r>
      <w:r w:rsidR="00ED4152" w:rsidRPr="00ED4152">
        <w:rPr>
          <w:shd w:val="clear" w:color="auto" w:fill="FFFFFF"/>
        </w:rPr>
        <w:t>Unity Test Runner</w:t>
      </w:r>
      <w:r w:rsidR="00ED4152">
        <w:rPr>
          <w:shd w:val="clear" w:color="auto" w:fill="FFFFFF"/>
        </w:rPr>
        <w:t>. </w:t>
      </w:r>
      <w:r w:rsidR="00390D2B">
        <w:rPr>
          <w:shd w:val="clear" w:color="auto" w:fill="FFFFFF"/>
        </w:rPr>
        <w:t xml:space="preserve">And </w:t>
      </w:r>
      <w:r w:rsidR="00390D2B" w:rsidRPr="00390D2B">
        <w:rPr>
          <w:shd w:val="clear" w:color="auto" w:fill="FFFFFF"/>
        </w:rPr>
        <w:t>the Unity Performance Benchmark Reporter</w:t>
      </w:r>
      <w:r w:rsidR="00390D2B">
        <w:rPr>
          <w:shd w:val="clear" w:color="auto" w:fill="FFFFFF"/>
        </w:rPr>
        <w:t xml:space="preserve"> will be used to compare the performances.</w:t>
      </w:r>
    </w:p>
    <w:p w14:paraId="15A0792D" w14:textId="48556E64" w:rsidR="00501C7D" w:rsidRDefault="00501C7D" w:rsidP="00390D2B">
      <w:pPr>
        <w:rPr>
          <w:shd w:val="clear" w:color="auto" w:fill="FFFFFF"/>
        </w:rPr>
      </w:pPr>
    </w:p>
    <w:p w14:paraId="1078D144" w14:textId="382444A8" w:rsidR="00501C7D" w:rsidRDefault="00501C7D" w:rsidP="00390D2B">
      <w:pPr>
        <w:rPr>
          <w:shd w:val="clear" w:color="auto" w:fill="FFFFFF"/>
        </w:rPr>
      </w:pPr>
      <w:r w:rsidRPr="00B755A1">
        <w:rPr>
          <w:b/>
          <w:bCs/>
        </w:rPr>
        <w:t>Expected Result:</w:t>
      </w:r>
      <w:r>
        <w:rPr>
          <w:b/>
          <w:bCs/>
        </w:rPr>
        <w:t xml:space="preserve"> </w:t>
      </w:r>
      <w:r>
        <w:t>The tester will get report of the performance.</w:t>
      </w:r>
    </w:p>
    <w:p w14:paraId="41FB456C" w14:textId="148B7458" w:rsidR="00390D2B" w:rsidRDefault="00390D2B" w:rsidP="00ED4152"/>
    <w:p w14:paraId="44FB11EF" w14:textId="254416D2" w:rsidR="00390D2B" w:rsidRDefault="00390D2B" w:rsidP="00390D2B">
      <w:pPr>
        <w:pStyle w:val="Heading3"/>
      </w:pPr>
      <w:bookmarkStart w:id="25" w:name="_Toc40389825"/>
      <w:r>
        <w:t>Stress Testing</w:t>
      </w:r>
      <w:r w:rsidR="0064361F">
        <w:t xml:space="preserve"> Definition</w:t>
      </w:r>
      <w:r>
        <w:t>:</w:t>
      </w:r>
      <w:bookmarkEnd w:id="25"/>
    </w:p>
    <w:p w14:paraId="402C34EE" w14:textId="5EAD2B26" w:rsidR="00930C7F" w:rsidRPr="00ED4152" w:rsidRDefault="00930C7F" w:rsidP="00930C7F">
      <w:r>
        <w:tab/>
      </w:r>
      <w:r w:rsidRPr="00930C7F">
        <w:t>Exercises</w:t>
      </w:r>
      <w:r>
        <w:t xml:space="preserve"> </w:t>
      </w:r>
      <w:r w:rsidRPr="00930C7F">
        <w:t>the</w:t>
      </w:r>
      <w:r>
        <w:t xml:space="preserve"> game </w:t>
      </w:r>
      <w:r w:rsidRPr="00930C7F">
        <w:t>beyond</w:t>
      </w:r>
      <w:r>
        <w:t xml:space="preserve"> </w:t>
      </w:r>
      <w:r w:rsidRPr="00930C7F">
        <w:t>its</w:t>
      </w:r>
      <w:r>
        <w:t xml:space="preserve"> </w:t>
      </w:r>
      <w:r w:rsidRPr="00930C7F">
        <w:t>maximum</w:t>
      </w:r>
      <w:r>
        <w:t xml:space="preserve"> </w:t>
      </w:r>
      <w:r w:rsidRPr="00930C7F">
        <w:t>design</w:t>
      </w:r>
      <w:r>
        <w:t xml:space="preserve"> </w:t>
      </w:r>
      <w:r w:rsidRPr="00930C7F">
        <w:t>load</w:t>
      </w:r>
      <w:r>
        <w:t>.</w:t>
      </w:r>
    </w:p>
    <w:p w14:paraId="7EDC3072" w14:textId="345D36DC" w:rsidR="00697007" w:rsidRDefault="00697007" w:rsidP="00390D2B"/>
    <w:p w14:paraId="770E5888" w14:textId="5BFBB21A" w:rsidR="00930C7F" w:rsidRDefault="00930C7F" w:rsidP="00930C7F">
      <w:pPr>
        <w:pStyle w:val="Heading3"/>
      </w:pPr>
      <w:bookmarkStart w:id="26" w:name="_Toc40389826"/>
      <w:r>
        <w:t>Methodology:</w:t>
      </w:r>
      <w:bookmarkEnd w:id="26"/>
    </w:p>
    <w:p w14:paraId="61EC86E1" w14:textId="75AEAA0C" w:rsidR="00432B1C" w:rsidRDefault="00432B1C" w:rsidP="00432B1C">
      <w:r>
        <w:tab/>
        <w:t>Game will</w:t>
      </w:r>
      <w:r w:rsidRPr="00432B1C">
        <w:t xml:space="preserve"> be stressed for a short period of time to know its withstanding capacity. A most prominent use of stress testing is to determine the limit, at which the system or </w:t>
      </w:r>
      <w:r>
        <w:t>Game</w:t>
      </w:r>
      <w:r w:rsidRPr="00432B1C">
        <w:t xml:space="preserve"> or hardware breaks.</w:t>
      </w:r>
    </w:p>
    <w:p w14:paraId="48BE832C" w14:textId="77777777" w:rsidR="00B90705" w:rsidRDefault="00B90705" w:rsidP="00432B1C"/>
    <w:p w14:paraId="315F76BC" w14:textId="639B362F" w:rsidR="00390D2B" w:rsidRDefault="00B90705" w:rsidP="00B90705">
      <w:r w:rsidRPr="00B90705">
        <w:rPr>
          <w:b/>
          <w:bCs/>
        </w:rPr>
        <w:t>Test Description:</w:t>
      </w:r>
      <w:r>
        <w:t xml:space="preserve"> </w:t>
      </w:r>
      <w:r w:rsidR="00390D2B" w:rsidRPr="00390D2B">
        <w:t xml:space="preserve">The Unity Profiler is a tool you can use to get performance information about your application. </w:t>
      </w:r>
      <w:r w:rsidR="00390D2B">
        <w:t>Tester will</w:t>
      </w:r>
      <w:r w:rsidR="00390D2B" w:rsidRPr="00390D2B">
        <w:t xml:space="preserve"> connect it to devices on </w:t>
      </w:r>
      <w:r w:rsidR="00390D2B">
        <w:t>the</w:t>
      </w:r>
      <w:r w:rsidR="00390D2B" w:rsidRPr="00390D2B">
        <w:t xml:space="preserve"> network or devices connected to </w:t>
      </w:r>
      <w:r w:rsidR="00390D2B">
        <w:t>the</w:t>
      </w:r>
      <w:r w:rsidR="00390D2B" w:rsidRPr="00390D2B">
        <w:t xml:space="preserve"> machine to test how </w:t>
      </w:r>
      <w:r w:rsidR="00390D2B">
        <w:t>game</w:t>
      </w:r>
      <w:r w:rsidR="00390D2B" w:rsidRPr="00390D2B">
        <w:t xml:space="preserve"> runs on </w:t>
      </w:r>
      <w:r w:rsidR="00390D2B">
        <w:t>the</w:t>
      </w:r>
      <w:r w:rsidR="00390D2B" w:rsidRPr="00390D2B">
        <w:t xml:space="preserve"> intended release platform. </w:t>
      </w:r>
      <w:r w:rsidR="00390D2B">
        <w:t xml:space="preserve">Tester will </w:t>
      </w:r>
      <w:r w:rsidR="00390D2B" w:rsidRPr="00390D2B">
        <w:t xml:space="preserve">also run it in the Editor to get an overview of resource allocation </w:t>
      </w:r>
      <w:r w:rsidR="00390D2B">
        <w:t>of the game.</w:t>
      </w:r>
      <w:r w:rsidR="00B755A1" w:rsidRPr="00B755A1">
        <w:t xml:space="preserve"> </w:t>
      </w:r>
      <w:r w:rsidR="00B755A1">
        <w:t>T</w:t>
      </w:r>
      <w:r w:rsidR="00B755A1" w:rsidRPr="00955029">
        <w:t xml:space="preserve">eam </w:t>
      </w:r>
      <w:r w:rsidR="00B755A1">
        <w:t>of</w:t>
      </w:r>
      <w:r w:rsidR="00B755A1" w:rsidRPr="00955029">
        <w:t xml:space="preserve"> developers and testers</w:t>
      </w:r>
      <w:r w:rsidR="00B755A1">
        <w:t xml:space="preserve"> will write test scripts.</w:t>
      </w:r>
    </w:p>
    <w:p w14:paraId="35309BEF" w14:textId="24DAE31D" w:rsidR="00501C7D" w:rsidRDefault="00501C7D" w:rsidP="00390D2B"/>
    <w:p w14:paraId="5F209442" w14:textId="341FD9EF" w:rsidR="00501C7D" w:rsidRDefault="00501C7D" w:rsidP="00501C7D">
      <w:pPr>
        <w:rPr>
          <w:shd w:val="clear" w:color="auto" w:fill="FFFFFF"/>
        </w:rPr>
      </w:pPr>
      <w:r w:rsidRPr="00B755A1">
        <w:rPr>
          <w:b/>
          <w:bCs/>
        </w:rPr>
        <w:t>Expected Result:</w:t>
      </w:r>
      <w:r>
        <w:rPr>
          <w:b/>
          <w:bCs/>
        </w:rPr>
        <w:t xml:space="preserve"> </w:t>
      </w:r>
      <w:r>
        <w:t>The game works flawless under stress.</w:t>
      </w:r>
    </w:p>
    <w:p w14:paraId="7C47875A" w14:textId="77777777" w:rsidR="00501C7D" w:rsidRDefault="00501C7D" w:rsidP="00390D2B"/>
    <w:p w14:paraId="146CF5AB" w14:textId="33195DE4" w:rsidR="00955029" w:rsidRDefault="00955029" w:rsidP="00390D2B"/>
    <w:p w14:paraId="6F33B337" w14:textId="2776600A" w:rsidR="00955029" w:rsidRDefault="00955029" w:rsidP="00955029">
      <w:pPr>
        <w:pStyle w:val="Heading2"/>
      </w:pPr>
      <w:bookmarkStart w:id="27" w:name="_Toc40389827"/>
      <w:r w:rsidRPr="00955029">
        <w:t>User Acceptance Testing</w:t>
      </w:r>
      <w:bookmarkEnd w:id="27"/>
    </w:p>
    <w:p w14:paraId="034F3A00" w14:textId="34551067" w:rsidR="00955029" w:rsidRDefault="00955029" w:rsidP="002E0637"/>
    <w:p w14:paraId="3E6311C4" w14:textId="1EE803EC" w:rsidR="002E0637" w:rsidRPr="002E0637" w:rsidRDefault="002E0637" w:rsidP="002E0637">
      <w:r w:rsidRPr="002E0637">
        <w:rPr>
          <w:b/>
          <w:bCs/>
        </w:rPr>
        <w:t>Participants:</w:t>
      </w:r>
      <w:r>
        <w:rPr>
          <w:b/>
          <w:bCs/>
        </w:rPr>
        <w:t xml:space="preserve"> </w:t>
      </w:r>
      <w:r>
        <w:t xml:space="preserve">All </w:t>
      </w:r>
      <w:r w:rsidR="006A4C52">
        <w:t>Volunteered users</w:t>
      </w:r>
      <w:r>
        <w:t>.</w:t>
      </w:r>
    </w:p>
    <w:p w14:paraId="50D43A8D" w14:textId="77777777" w:rsidR="002E0637" w:rsidRDefault="002E0637" w:rsidP="002E0637"/>
    <w:p w14:paraId="2EAAE71E" w14:textId="5643E420" w:rsidR="00955029" w:rsidRDefault="00955029" w:rsidP="00955029">
      <w:pPr>
        <w:pStyle w:val="Heading3"/>
      </w:pPr>
      <w:bookmarkStart w:id="28" w:name="_Toc40389828"/>
      <w:r>
        <w:t>Definition:</w:t>
      </w:r>
      <w:bookmarkEnd w:id="28"/>
    </w:p>
    <w:p w14:paraId="05937E43" w14:textId="6F8286E2" w:rsidR="00955029" w:rsidRDefault="00955029" w:rsidP="00955029">
      <w:r>
        <w:tab/>
        <w:t>The purpose of acceptance test is to confirm that the system is ready for operational use. During acceptance test, end-users (customers) of the system compare the system to its initial requirements.</w:t>
      </w:r>
    </w:p>
    <w:p w14:paraId="7D7D88DB" w14:textId="53F82408" w:rsidR="00660DE0" w:rsidRDefault="00660DE0" w:rsidP="00955029"/>
    <w:p w14:paraId="4CBB03CC" w14:textId="3580DB1A" w:rsidR="00697007" w:rsidRDefault="00660DE0" w:rsidP="00660DE0">
      <w:pPr>
        <w:pStyle w:val="Heading3"/>
      </w:pPr>
      <w:bookmarkStart w:id="29" w:name="_Toc40389829"/>
      <w:r>
        <w:t>Methodology:</w:t>
      </w:r>
      <w:bookmarkEnd w:id="29"/>
    </w:p>
    <w:p w14:paraId="2B6249CA" w14:textId="0F1E2E13" w:rsidR="00660DE0" w:rsidRDefault="00D9109A" w:rsidP="00432B1C">
      <w:pPr>
        <w:rPr>
          <w:shd w:val="clear" w:color="auto" w:fill="FFFFFF"/>
        </w:rPr>
      </w:pPr>
      <w:r>
        <w:rPr>
          <w:shd w:val="clear" w:color="auto" w:fill="FFFFFF"/>
        </w:rPr>
        <w:t xml:space="preserve">UAT testing </w:t>
      </w:r>
      <w:r w:rsidR="00432B1C">
        <w:rPr>
          <w:shd w:val="clear" w:color="auto" w:fill="FFFFFF"/>
        </w:rPr>
        <w:t>will be</w:t>
      </w:r>
      <w:r>
        <w:rPr>
          <w:shd w:val="clear" w:color="auto" w:fill="FFFFFF"/>
        </w:rPr>
        <w:t xml:space="preserve"> conducted smoothly by offering hands-on training of the </w:t>
      </w:r>
      <w:r w:rsidR="00432B1C">
        <w:rPr>
          <w:shd w:val="clear" w:color="auto" w:fill="FFFFFF"/>
        </w:rPr>
        <w:t>gameplay</w:t>
      </w:r>
      <w:r>
        <w:rPr>
          <w:shd w:val="clear" w:color="auto" w:fill="FFFFFF"/>
        </w:rPr>
        <w:t xml:space="preserve"> to the users</w:t>
      </w:r>
      <w:r w:rsidR="00432B1C">
        <w:rPr>
          <w:shd w:val="clear" w:color="auto" w:fill="FFFFFF"/>
        </w:rPr>
        <w:t xml:space="preserve"> </w:t>
      </w:r>
      <w:r w:rsidR="00226490">
        <w:rPr>
          <w:shd w:val="clear" w:color="auto" w:fill="FFFFFF"/>
        </w:rPr>
        <w:t xml:space="preserve">invited on site and to those who volunteered </w:t>
      </w:r>
      <w:r w:rsidR="00432B1C">
        <w:rPr>
          <w:shd w:val="clear" w:color="auto" w:fill="FFFFFF"/>
        </w:rPr>
        <w:t>and will then use user stories.</w:t>
      </w:r>
    </w:p>
    <w:p w14:paraId="45D85FB0" w14:textId="18DBC818" w:rsidR="00432B1C" w:rsidRDefault="00432B1C" w:rsidP="00432B1C">
      <w:pPr>
        <w:rPr>
          <w:shd w:val="clear" w:color="auto" w:fill="FFFFFF"/>
        </w:rPr>
      </w:pPr>
    </w:p>
    <w:p w14:paraId="4297FC70" w14:textId="17A0D914" w:rsidR="00432B1C" w:rsidRDefault="00226490" w:rsidP="00432B1C">
      <w:r w:rsidRPr="00B90705">
        <w:rPr>
          <w:b/>
          <w:bCs/>
        </w:rPr>
        <w:t>Test Description:</w:t>
      </w:r>
      <w:r>
        <w:rPr>
          <w:b/>
          <w:bCs/>
        </w:rPr>
        <w:t xml:space="preserve"> </w:t>
      </w:r>
      <w:r>
        <w:t xml:space="preserve">The users will test the </w:t>
      </w:r>
      <w:r w:rsidRPr="00226490">
        <w:t>functionality validating fitness for purpose</w:t>
      </w:r>
      <w:r>
        <w:t xml:space="preserve"> by playing the game.</w:t>
      </w:r>
    </w:p>
    <w:p w14:paraId="10B4941C" w14:textId="7AA2A05A" w:rsidR="00226490" w:rsidRDefault="00226490" w:rsidP="00432B1C"/>
    <w:p w14:paraId="4BEEA703" w14:textId="0F6A2669" w:rsidR="00226490" w:rsidRDefault="00226490" w:rsidP="00432B1C">
      <w:r w:rsidRPr="00226490">
        <w:rPr>
          <w:b/>
          <w:bCs/>
        </w:rPr>
        <w:t>Expected Result:</w:t>
      </w:r>
      <w:r>
        <w:rPr>
          <w:b/>
          <w:bCs/>
        </w:rPr>
        <w:t xml:space="preserve"> </w:t>
      </w:r>
      <w:r>
        <w:t xml:space="preserve"> The Game behaves as desired and engages the user.</w:t>
      </w:r>
    </w:p>
    <w:p w14:paraId="76503F91" w14:textId="69AFCD0D" w:rsidR="007141F1" w:rsidRDefault="007141F1" w:rsidP="00432B1C"/>
    <w:p w14:paraId="185A55F9" w14:textId="04D1D493" w:rsidR="007141F1" w:rsidRDefault="007141F1" w:rsidP="007141F1">
      <w:pPr>
        <w:pStyle w:val="Heading2"/>
      </w:pPr>
      <w:bookmarkStart w:id="30" w:name="_Toc40389830"/>
      <w:r>
        <w:t>Beta Testing</w:t>
      </w:r>
      <w:bookmarkEnd w:id="30"/>
    </w:p>
    <w:p w14:paraId="5FE25043" w14:textId="587AF67F" w:rsidR="002143D3" w:rsidRDefault="002143D3" w:rsidP="002143D3"/>
    <w:p w14:paraId="004F4261" w14:textId="1136146F" w:rsidR="002143D3" w:rsidRPr="002E0637" w:rsidRDefault="002143D3" w:rsidP="002143D3">
      <w:r w:rsidRPr="002143D3">
        <w:rPr>
          <w:b/>
          <w:bCs/>
        </w:rPr>
        <w:t>Participants:</w:t>
      </w:r>
      <w:r w:rsidR="002E0637">
        <w:rPr>
          <w:b/>
          <w:bCs/>
        </w:rPr>
        <w:t xml:space="preserve"> </w:t>
      </w:r>
      <w:r w:rsidR="002E0637">
        <w:t>All volunteered users.</w:t>
      </w:r>
    </w:p>
    <w:p w14:paraId="401B12DF" w14:textId="225C800B" w:rsidR="007141F1" w:rsidRDefault="007141F1" w:rsidP="00432B1C"/>
    <w:p w14:paraId="51A8D9B2" w14:textId="704955EE" w:rsidR="002143D3" w:rsidRDefault="002143D3" w:rsidP="002143D3">
      <w:pPr>
        <w:pStyle w:val="Heading3"/>
      </w:pPr>
      <w:bookmarkStart w:id="31" w:name="_Toc40389831"/>
      <w:r>
        <w:t>Methodology:</w:t>
      </w:r>
      <w:bookmarkEnd w:id="31"/>
    </w:p>
    <w:p w14:paraId="48728C30" w14:textId="638E6BBA" w:rsidR="002143D3" w:rsidRDefault="002143D3" w:rsidP="002143D3">
      <w:r>
        <w:t xml:space="preserve">Test </w:t>
      </w:r>
      <w:r w:rsidRPr="002143D3">
        <w:t>conducted</w:t>
      </w:r>
      <w:r>
        <w:t xml:space="preserve"> </w:t>
      </w:r>
      <w:r w:rsidRPr="002143D3">
        <w:t>by</w:t>
      </w:r>
      <w:r>
        <w:t xml:space="preserve"> </w:t>
      </w:r>
      <w:r w:rsidRPr="002143D3">
        <w:t>cross-section of the users (live</w:t>
      </w:r>
      <w:r>
        <w:t xml:space="preserve"> </w:t>
      </w:r>
      <w:r w:rsidRPr="002143D3">
        <w:t>application</w:t>
      </w:r>
      <w:r>
        <w:t xml:space="preserve"> </w:t>
      </w:r>
      <w:r w:rsidRPr="002143D3">
        <w:t>of</w:t>
      </w:r>
      <w:r w:rsidRPr="002143D3">
        <w:tab/>
        <w:t>the</w:t>
      </w:r>
      <w:r>
        <w:t xml:space="preserve"> </w:t>
      </w:r>
      <w:r w:rsidRPr="002143D3">
        <w:t>s/w), who</w:t>
      </w:r>
      <w:r w:rsidR="00B20AC0">
        <w:t xml:space="preserve"> will</w:t>
      </w:r>
      <w:r w:rsidRPr="002143D3">
        <w:t xml:space="preserve"> install it, and use it under real-world conditions. The users</w:t>
      </w:r>
      <w:r w:rsidR="00B20AC0">
        <w:t xml:space="preserve"> will</w:t>
      </w:r>
      <w:r w:rsidRPr="002143D3">
        <w:t xml:space="preserve"> send records of incidents with the </w:t>
      </w:r>
      <w:r>
        <w:t>Game</w:t>
      </w:r>
      <w:r w:rsidRPr="002143D3">
        <w:t xml:space="preserve"> to the development organization where the defects </w:t>
      </w:r>
      <w:r>
        <w:t>will be</w:t>
      </w:r>
      <w:r w:rsidRPr="002143D3">
        <w:t xml:space="preserve"> repaired</w:t>
      </w:r>
      <w:r>
        <w:t>.</w:t>
      </w:r>
    </w:p>
    <w:p w14:paraId="73F1CE41" w14:textId="77777777" w:rsidR="00A73C63" w:rsidRDefault="00A73C63" w:rsidP="00276625">
      <w:pPr>
        <w:pStyle w:val="Heading1"/>
      </w:pPr>
    </w:p>
    <w:p w14:paraId="69C79855" w14:textId="5ACFE0D9" w:rsidR="00276625" w:rsidRDefault="00276625" w:rsidP="00276625">
      <w:pPr>
        <w:pStyle w:val="Heading1"/>
      </w:pPr>
      <w:bookmarkStart w:id="32" w:name="_Toc40389832"/>
      <w:r w:rsidRPr="00276625">
        <w:t>TEST SCHEDULE</w:t>
      </w:r>
      <w:bookmarkEnd w:id="32"/>
    </w:p>
    <w:p w14:paraId="591AD842" w14:textId="77777777" w:rsidR="00276625" w:rsidRPr="00226490" w:rsidRDefault="00276625" w:rsidP="00276625"/>
    <w:p w14:paraId="513268E7" w14:textId="77777777" w:rsidR="00276625" w:rsidRDefault="00276625" w:rsidP="00276625">
      <w:pPr>
        <w:pStyle w:val="ListParagraph"/>
        <w:numPr>
          <w:ilvl w:val="0"/>
          <w:numId w:val="6"/>
        </w:numPr>
      </w:pPr>
      <w:r>
        <w:t>Unit Testing on Main Menu Functions assigned to (Team 1) to be completed by 22/05/2020.</w:t>
      </w:r>
    </w:p>
    <w:p w14:paraId="15EF356B" w14:textId="77777777" w:rsidR="00276625" w:rsidRDefault="00276625" w:rsidP="00276625">
      <w:pPr>
        <w:pStyle w:val="ListParagraph"/>
        <w:numPr>
          <w:ilvl w:val="0"/>
          <w:numId w:val="6"/>
        </w:numPr>
      </w:pPr>
      <w:r>
        <w:t>Unit Testing on Pause Menu Functions assigned to (Team 2) to be completed by 21/05/2020.</w:t>
      </w:r>
    </w:p>
    <w:p w14:paraId="14E11900" w14:textId="77777777" w:rsidR="00276625" w:rsidRDefault="00276625" w:rsidP="00276625">
      <w:pPr>
        <w:pStyle w:val="ListParagraph"/>
        <w:numPr>
          <w:ilvl w:val="0"/>
          <w:numId w:val="6"/>
        </w:numPr>
      </w:pPr>
      <w:r>
        <w:t>Unit Testing on Gameplay Functions assigned to (Team 3) to be completed by 24/05/2020.</w:t>
      </w:r>
    </w:p>
    <w:p w14:paraId="1A88C149" w14:textId="77777777" w:rsidR="00276625" w:rsidRDefault="00276625" w:rsidP="00276625">
      <w:pPr>
        <w:pStyle w:val="ListParagraph"/>
        <w:numPr>
          <w:ilvl w:val="0"/>
          <w:numId w:val="6"/>
        </w:numPr>
      </w:pPr>
      <w:r>
        <w:t>Integration Testing on Main Menu and Gameplay assigned to (Team 1 and Team 3) to be completed by 26/05/2020.</w:t>
      </w:r>
    </w:p>
    <w:p w14:paraId="0B6BCE69" w14:textId="77777777" w:rsidR="00276625" w:rsidRDefault="00276625" w:rsidP="00276625">
      <w:pPr>
        <w:pStyle w:val="ListParagraph"/>
        <w:numPr>
          <w:ilvl w:val="0"/>
          <w:numId w:val="6"/>
        </w:numPr>
      </w:pPr>
      <w:r>
        <w:t>Integration Testing on Pause Menu and Gameplay assigned to (Team 2 and Team 4) to be completed by 26/05/2020.</w:t>
      </w:r>
    </w:p>
    <w:p w14:paraId="41DA5129" w14:textId="77777777" w:rsidR="00276625" w:rsidRDefault="00276625" w:rsidP="00276625">
      <w:pPr>
        <w:pStyle w:val="ListParagraph"/>
        <w:numPr>
          <w:ilvl w:val="0"/>
          <w:numId w:val="6"/>
        </w:numPr>
      </w:pPr>
      <w:r>
        <w:t>Integration Testing on Main Menu, Pause Menu and Gameplay assigned to (Team 1, Team 2 and Team 3) to be completed by 28/05/2020.</w:t>
      </w:r>
    </w:p>
    <w:p w14:paraId="6F686284" w14:textId="0A52E9D9" w:rsidR="00276625" w:rsidRDefault="00276625" w:rsidP="00276625">
      <w:pPr>
        <w:pStyle w:val="ListParagraph"/>
        <w:numPr>
          <w:ilvl w:val="0"/>
          <w:numId w:val="6"/>
        </w:numPr>
      </w:pPr>
      <w:r w:rsidRPr="00071C88">
        <w:t>Performance and Stress Testing</w:t>
      </w:r>
      <w:r>
        <w:t xml:space="preserve"> assigned to (Team </w:t>
      </w:r>
      <w:r w:rsidR="00EE4B39">
        <w:t>5</w:t>
      </w:r>
      <w:r>
        <w:t>) to be completed by 29/05/2020.</w:t>
      </w:r>
    </w:p>
    <w:p w14:paraId="12984CE1" w14:textId="4644ADFE" w:rsidR="00276625" w:rsidRDefault="00276625" w:rsidP="00276625">
      <w:pPr>
        <w:pStyle w:val="ListParagraph"/>
        <w:numPr>
          <w:ilvl w:val="0"/>
          <w:numId w:val="6"/>
        </w:numPr>
      </w:pPr>
      <w:r>
        <w:t>User Acceptance Testing under supervision of (Team 2) to be completed by 10/06/2020.</w:t>
      </w:r>
    </w:p>
    <w:p w14:paraId="7E804842" w14:textId="5898B3B9" w:rsidR="00276625" w:rsidRDefault="00276625" w:rsidP="00276625">
      <w:pPr>
        <w:pStyle w:val="ListParagraph"/>
        <w:numPr>
          <w:ilvl w:val="0"/>
          <w:numId w:val="6"/>
        </w:numPr>
      </w:pPr>
      <w:r>
        <w:t>Beta Testing to be completed by 10/07/2020.</w:t>
      </w:r>
    </w:p>
    <w:p w14:paraId="75339AB8" w14:textId="5A2B3FF5" w:rsidR="00276625" w:rsidRDefault="00276625" w:rsidP="00276625"/>
    <w:p w14:paraId="48417C03" w14:textId="542077F2" w:rsidR="00276625" w:rsidRDefault="00276625" w:rsidP="00276625">
      <w:pPr>
        <w:pStyle w:val="Heading1"/>
      </w:pPr>
      <w:bookmarkStart w:id="33" w:name="_Toc40389833"/>
      <w:r>
        <w:t>CONTROL PROCEDURES</w:t>
      </w:r>
      <w:bookmarkEnd w:id="33"/>
    </w:p>
    <w:p w14:paraId="7CA65C32" w14:textId="2F4A16B4" w:rsidR="00276625" w:rsidRDefault="00276625" w:rsidP="00276625"/>
    <w:p w14:paraId="4855B881" w14:textId="1F6604DD" w:rsidR="00276625" w:rsidRDefault="00276625" w:rsidP="00276625">
      <w:pPr>
        <w:pStyle w:val="Heading3"/>
      </w:pPr>
      <w:bookmarkStart w:id="34" w:name="_Toc40389834"/>
      <w:r w:rsidRPr="00276625">
        <w:t>Problem Reporting</w:t>
      </w:r>
      <w:r>
        <w:t>:</w:t>
      </w:r>
      <w:bookmarkEnd w:id="34"/>
    </w:p>
    <w:p w14:paraId="27D55559" w14:textId="4CC0DC84" w:rsidR="00276625" w:rsidRDefault="00276625" w:rsidP="00276625">
      <w:r>
        <w:t>The following Procedure will be followed for problem reporting:</w:t>
      </w:r>
    </w:p>
    <w:p w14:paraId="07DBA689" w14:textId="77AC08FA" w:rsidR="00276625" w:rsidRPr="00276625" w:rsidRDefault="00276625" w:rsidP="00276625">
      <w:pPr>
        <w:pStyle w:val="ListParagraph"/>
        <w:numPr>
          <w:ilvl w:val="0"/>
          <w:numId w:val="9"/>
        </w:numPr>
        <w:rPr>
          <w:rFonts w:eastAsia="Times New Roman"/>
          <w:lang w:val="en-GB" w:eastAsia="en-GB"/>
        </w:rPr>
      </w:pPr>
      <w:r w:rsidRPr="00276625">
        <w:rPr>
          <w:rFonts w:eastAsia="Times New Roman"/>
          <w:lang w:val="en-GB" w:eastAsia="en-GB"/>
        </w:rPr>
        <w:t>Summary line (short, summation of the problem)</w:t>
      </w:r>
    </w:p>
    <w:p w14:paraId="10909649" w14:textId="77777777" w:rsidR="00276625" w:rsidRPr="00276625" w:rsidRDefault="00276625" w:rsidP="00276625">
      <w:pPr>
        <w:pStyle w:val="ListParagraph"/>
        <w:numPr>
          <w:ilvl w:val="0"/>
          <w:numId w:val="9"/>
        </w:numPr>
        <w:rPr>
          <w:rFonts w:eastAsia="Times New Roman"/>
          <w:lang w:val="en-GB" w:eastAsia="en-GB"/>
        </w:rPr>
      </w:pPr>
      <w:r w:rsidRPr="00276625">
        <w:rPr>
          <w:rFonts w:eastAsia="Times New Roman"/>
          <w:lang w:val="en-GB" w:eastAsia="en-GB"/>
        </w:rPr>
        <w:t>The Actual Result (a description of what happened; the problem)</w:t>
      </w:r>
    </w:p>
    <w:p w14:paraId="15E2310F" w14:textId="77777777" w:rsidR="00276625" w:rsidRPr="00276625" w:rsidRDefault="00276625" w:rsidP="00276625">
      <w:pPr>
        <w:pStyle w:val="ListParagraph"/>
        <w:numPr>
          <w:ilvl w:val="0"/>
          <w:numId w:val="9"/>
        </w:numPr>
        <w:rPr>
          <w:rFonts w:eastAsia="Times New Roman"/>
          <w:lang w:val="en-GB" w:eastAsia="en-GB"/>
        </w:rPr>
      </w:pPr>
      <w:r w:rsidRPr="00276625">
        <w:rPr>
          <w:rFonts w:eastAsia="Times New Roman"/>
          <w:lang w:val="en-GB" w:eastAsia="en-GB"/>
        </w:rPr>
        <w:t>The Expected Result (what you thought should happen instead of the problem)</w:t>
      </w:r>
    </w:p>
    <w:p w14:paraId="2180CB51" w14:textId="77777777" w:rsidR="00276625" w:rsidRPr="00276625" w:rsidRDefault="00276625" w:rsidP="00276625">
      <w:pPr>
        <w:pStyle w:val="ListParagraph"/>
        <w:numPr>
          <w:ilvl w:val="0"/>
          <w:numId w:val="9"/>
        </w:numPr>
        <w:rPr>
          <w:rFonts w:eastAsia="Times New Roman"/>
          <w:lang w:val="en-GB" w:eastAsia="en-GB"/>
        </w:rPr>
      </w:pPr>
      <w:r w:rsidRPr="00276625">
        <w:rPr>
          <w:rFonts w:eastAsia="Times New Roman"/>
          <w:lang w:val="en-GB" w:eastAsia="en-GB"/>
        </w:rPr>
        <w:t>Steps to Replicate (how someone else can make the problem happen too)</w:t>
      </w:r>
    </w:p>
    <w:p w14:paraId="6504A51C" w14:textId="1DE143AD" w:rsidR="00276625" w:rsidRDefault="00276625" w:rsidP="00276625">
      <w:pPr>
        <w:pStyle w:val="ListParagraph"/>
        <w:numPr>
          <w:ilvl w:val="0"/>
          <w:numId w:val="9"/>
        </w:numPr>
        <w:rPr>
          <w:rFonts w:eastAsia="Times New Roman"/>
          <w:lang w:val="en-GB" w:eastAsia="en-GB"/>
        </w:rPr>
      </w:pPr>
      <w:r w:rsidRPr="00276625">
        <w:rPr>
          <w:rFonts w:eastAsia="Times New Roman"/>
          <w:lang w:val="en-GB" w:eastAsia="en-GB"/>
        </w:rPr>
        <w:t>Severity (how bad is the problem)</w:t>
      </w:r>
      <w:r w:rsidR="00D33F50">
        <w:rPr>
          <w:rFonts w:eastAsia="Times New Roman"/>
          <w:lang w:val="en-GB" w:eastAsia="en-GB"/>
        </w:rPr>
        <w:t>.</w:t>
      </w:r>
    </w:p>
    <w:p w14:paraId="65EE1598" w14:textId="5B2E2DF4" w:rsidR="00D33F50" w:rsidRDefault="00D33F50" w:rsidP="00D33F50">
      <w:pPr>
        <w:rPr>
          <w:rFonts w:eastAsia="Times New Roman"/>
          <w:lang w:val="en-GB" w:eastAsia="en-GB"/>
        </w:rPr>
      </w:pPr>
    </w:p>
    <w:p w14:paraId="15A5D085" w14:textId="247A21B4" w:rsidR="00D33F50" w:rsidRPr="00D33F50" w:rsidRDefault="00D33F50" w:rsidP="00D33F50">
      <w:pPr>
        <w:pStyle w:val="Heading3"/>
        <w:rPr>
          <w:lang w:val="en-GB" w:eastAsia="en-GB"/>
        </w:rPr>
      </w:pPr>
      <w:bookmarkStart w:id="35" w:name="_Toc40389835"/>
      <w:r w:rsidRPr="00D33F50">
        <w:rPr>
          <w:lang w:val="en-GB" w:eastAsia="en-GB"/>
        </w:rPr>
        <w:t>Change Requests</w:t>
      </w:r>
      <w:r>
        <w:rPr>
          <w:lang w:val="en-GB" w:eastAsia="en-GB"/>
        </w:rPr>
        <w:t>:</w:t>
      </w:r>
      <w:bookmarkEnd w:id="35"/>
    </w:p>
    <w:p w14:paraId="1DD88ADF" w14:textId="3ABBE03C" w:rsidR="00276625" w:rsidRDefault="00276625" w:rsidP="00276625"/>
    <w:p w14:paraId="54963490" w14:textId="0B374EFF" w:rsidR="00DB1FEF" w:rsidRDefault="00DB1FEF" w:rsidP="00276625">
      <w:r>
        <w:t>The following form will be used for Change Request and will be signed by the development team manager.</w:t>
      </w:r>
    </w:p>
    <w:p w14:paraId="7567CF51" w14:textId="2A895C66" w:rsidR="00DB1FEF" w:rsidRDefault="00DB1FEF" w:rsidP="00276625"/>
    <w:p w14:paraId="4F2DFB5B" w14:textId="0896D47C" w:rsidR="00DB1FEF" w:rsidRDefault="00DB1FEF" w:rsidP="00DB1FEF">
      <w:r>
        <w:t>The CR form would normally contain the following entries:</w:t>
      </w:r>
    </w:p>
    <w:p w14:paraId="3210AD66" w14:textId="77777777" w:rsidR="00DB1FEF" w:rsidRDefault="00DB1FEF" w:rsidP="00DB1FEF"/>
    <w:p w14:paraId="44D8E5A4" w14:textId="01E44119" w:rsidR="00DB1FEF" w:rsidRDefault="00DB1FEF" w:rsidP="00DB1FEF">
      <w:pPr>
        <w:pStyle w:val="ListParagraph"/>
        <w:numPr>
          <w:ilvl w:val="0"/>
          <w:numId w:val="10"/>
        </w:numPr>
      </w:pPr>
      <w:r>
        <w:t>The CR Id, which could be a serial number.</w:t>
      </w:r>
    </w:p>
    <w:p w14:paraId="4FEE9846" w14:textId="2CA21182" w:rsidR="00DB1FEF" w:rsidRDefault="00DB1FEF" w:rsidP="00DB1FEF">
      <w:pPr>
        <w:pStyle w:val="ListParagraph"/>
        <w:numPr>
          <w:ilvl w:val="0"/>
          <w:numId w:val="10"/>
        </w:numPr>
      </w:pPr>
      <w:r>
        <w:t>The CR description.</w:t>
      </w:r>
    </w:p>
    <w:p w14:paraId="0F548B27" w14:textId="60866F42" w:rsidR="00DB1FEF" w:rsidRDefault="00DB1FEF" w:rsidP="00DB1FEF">
      <w:pPr>
        <w:pStyle w:val="ListParagraph"/>
        <w:numPr>
          <w:ilvl w:val="0"/>
          <w:numId w:val="10"/>
        </w:numPr>
      </w:pPr>
      <w:r>
        <w:t>Date on which the CR is received.</w:t>
      </w:r>
    </w:p>
    <w:p w14:paraId="396B02DA" w14:textId="20672F50" w:rsidR="00DB1FEF" w:rsidRDefault="00DB1FEF" w:rsidP="00DB1FEF">
      <w:pPr>
        <w:pStyle w:val="ListParagraph"/>
        <w:numPr>
          <w:ilvl w:val="0"/>
          <w:numId w:val="10"/>
        </w:numPr>
      </w:pPr>
      <w:r>
        <w:t>Allocation details for Analysis including date of allocation, completion date, to whom it is allocated.</w:t>
      </w:r>
    </w:p>
    <w:p w14:paraId="59593B10" w14:textId="318EDEF7" w:rsidR="00DB1FEF" w:rsidRDefault="00DB1FEF" w:rsidP="00DB1FEF">
      <w:pPr>
        <w:pStyle w:val="ListParagraph"/>
        <w:numPr>
          <w:ilvl w:val="0"/>
          <w:numId w:val="10"/>
        </w:numPr>
      </w:pPr>
      <w:r>
        <w:t>Allocation details for Approval of CR including date of allocation, completion date, to whom it is allocated.</w:t>
      </w:r>
    </w:p>
    <w:p w14:paraId="4F3BB4CC" w14:textId="0C21766B" w:rsidR="00DB1FEF" w:rsidRDefault="00DB1FEF" w:rsidP="00DB1FEF">
      <w:pPr>
        <w:pStyle w:val="ListParagraph"/>
        <w:numPr>
          <w:ilvl w:val="0"/>
          <w:numId w:val="10"/>
        </w:numPr>
      </w:pPr>
      <w:r>
        <w:t>Allocation details for Resolution of CR including date of allocation, completion date, to whom it is allocated.</w:t>
      </w:r>
    </w:p>
    <w:p w14:paraId="4093C3BC" w14:textId="7AC8AFA0" w:rsidR="00DB1FEF" w:rsidRDefault="00DB1FEF" w:rsidP="00DB1FEF">
      <w:pPr>
        <w:pStyle w:val="ListParagraph"/>
        <w:numPr>
          <w:ilvl w:val="0"/>
          <w:numId w:val="10"/>
        </w:numPr>
      </w:pPr>
      <w:r>
        <w:t>Allocation details for peer review including date of allocation, completion date, to whom it is allocated.</w:t>
      </w:r>
    </w:p>
    <w:p w14:paraId="7FC8E407" w14:textId="00067548" w:rsidR="00DB1FEF" w:rsidRDefault="00DB1FEF" w:rsidP="00DB1FEF">
      <w:pPr>
        <w:pStyle w:val="ListParagraph"/>
        <w:numPr>
          <w:ilvl w:val="0"/>
          <w:numId w:val="10"/>
        </w:numPr>
      </w:pPr>
      <w:r>
        <w:t>Allocation details for regression testing including date of allocation, completion date, to whom it is allocated.</w:t>
      </w:r>
    </w:p>
    <w:p w14:paraId="61A2D310" w14:textId="3E87FC3B" w:rsidR="00DB1FEF" w:rsidRDefault="00DB1FEF" w:rsidP="00DB1FEF">
      <w:pPr>
        <w:pStyle w:val="ListParagraph"/>
        <w:numPr>
          <w:ilvl w:val="0"/>
          <w:numId w:val="10"/>
        </w:numPr>
      </w:pPr>
      <w:r>
        <w:t>Status – open, closed or under analysis / approval / resolution / peer review / regression testing.</w:t>
      </w:r>
    </w:p>
    <w:p w14:paraId="72AA8633" w14:textId="7E16950A" w:rsidR="00DB1FEF" w:rsidRDefault="00DB1FEF" w:rsidP="00DB1FEF">
      <w:pPr>
        <w:pStyle w:val="ListParagraph"/>
        <w:numPr>
          <w:ilvl w:val="0"/>
          <w:numId w:val="10"/>
        </w:numPr>
      </w:pPr>
      <w:r>
        <w:t>Date on which CR is closed.</w:t>
      </w:r>
    </w:p>
    <w:p w14:paraId="7784A109" w14:textId="77777777" w:rsidR="00697007" w:rsidRDefault="00697007" w:rsidP="00D44C8D"/>
    <w:p w14:paraId="48C3A421" w14:textId="67F194FC" w:rsidR="009759D4" w:rsidRDefault="00A937F3" w:rsidP="009759D4">
      <w:pPr>
        <w:pStyle w:val="Heading1"/>
      </w:pPr>
      <w:bookmarkStart w:id="36" w:name="_Toc40389836"/>
      <w:r w:rsidRPr="00A937F3">
        <w:lastRenderedPageBreak/>
        <w:t>FEATURES TO BE TESTED</w:t>
      </w:r>
      <w:bookmarkEnd w:id="36"/>
    </w:p>
    <w:p w14:paraId="147C6CB8" w14:textId="77777777" w:rsidR="009759D4" w:rsidRDefault="009759D4" w:rsidP="009759D4">
      <w:pPr>
        <w:pStyle w:val="ListParagraph"/>
        <w:numPr>
          <w:ilvl w:val="0"/>
          <w:numId w:val="12"/>
        </w:numPr>
      </w:pPr>
      <w:r w:rsidRPr="006A5205">
        <w:t>art (world, texture etc.)</w:t>
      </w:r>
    </w:p>
    <w:p w14:paraId="04638373" w14:textId="77777777" w:rsidR="009759D4" w:rsidRDefault="009759D4" w:rsidP="009759D4">
      <w:pPr>
        <w:pStyle w:val="ListParagraph"/>
        <w:numPr>
          <w:ilvl w:val="0"/>
          <w:numId w:val="12"/>
        </w:numPr>
      </w:pPr>
      <w:r w:rsidRPr="006A5205">
        <w:t>musi</w:t>
      </w:r>
      <w:r>
        <w:t xml:space="preserve">c, </w:t>
      </w:r>
      <w:r w:rsidRPr="006A5205">
        <w:t>audio and the sound effect</w:t>
      </w:r>
      <w:r>
        <w:t>.</w:t>
      </w:r>
    </w:p>
    <w:p w14:paraId="78B67385" w14:textId="77777777" w:rsidR="009759D4" w:rsidRDefault="009759D4" w:rsidP="009759D4">
      <w:pPr>
        <w:pStyle w:val="ListParagraph"/>
        <w:numPr>
          <w:ilvl w:val="0"/>
          <w:numId w:val="12"/>
        </w:numPr>
      </w:pPr>
      <w:r w:rsidRPr="006A5205">
        <w:t>title screens</w:t>
      </w:r>
      <w:r>
        <w:t>.</w:t>
      </w:r>
    </w:p>
    <w:p w14:paraId="0A7A9D9F" w14:textId="77777777" w:rsidR="009759D4" w:rsidRDefault="009759D4" w:rsidP="009759D4">
      <w:pPr>
        <w:pStyle w:val="ListParagraph"/>
        <w:numPr>
          <w:ilvl w:val="0"/>
          <w:numId w:val="12"/>
        </w:numPr>
      </w:pPr>
      <w:r>
        <w:t>Buttons and Functions.</w:t>
      </w:r>
    </w:p>
    <w:p w14:paraId="363EA492" w14:textId="77777777" w:rsidR="009759D4" w:rsidRDefault="009759D4" w:rsidP="009759D4">
      <w:pPr>
        <w:pStyle w:val="ListParagraph"/>
        <w:numPr>
          <w:ilvl w:val="0"/>
          <w:numId w:val="12"/>
        </w:numPr>
      </w:pPr>
      <w:r w:rsidRPr="006A5205">
        <w:t>musi</w:t>
      </w:r>
      <w:r>
        <w:t xml:space="preserve">c, </w:t>
      </w:r>
      <w:r w:rsidRPr="006A5205">
        <w:t>audio and the sound effect</w:t>
      </w:r>
      <w:r>
        <w:t>.</w:t>
      </w:r>
    </w:p>
    <w:p w14:paraId="1C3C4DFB" w14:textId="6B2CBDFE" w:rsidR="009759D4" w:rsidRDefault="009759D4" w:rsidP="009759D4">
      <w:pPr>
        <w:pStyle w:val="ListParagraph"/>
        <w:numPr>
          <w:ilvl w:val="0"/>
          <w:numId w:val="12"/>
        </w:numPr>
      </w:pPr>
      <w:r>
        <w:t>Buttons and Functions.</w:t>
      </w:r>
    </w:p>
    <w:p w14:paraId="2E81B415" w14:textId="7B1A1F66" w:rsidR="00634AB3" w:rsidRDefault="00634AB3" w:rsidP="009759D4">
      <w:pPr>
        <w:pStyle w:val="ListParagraph"/>
        <w:numPr>
          <w:ilvl w:val="0"/>
          <w:numId w:val="12"/>
        </w:numPr>
      </w:pPr>
      <w:r>
        <w:t>Health pickups.</w:t>
      </w:r>
    </w:p>
    <w:p w14:paraId="68D9CB8F" w14:textId="77777777" w:rsidR="009759D4" w:rsidRDefault="009759D4" w:rsidP="009759D4">
      <w:pPr>
        <w:pStyle w:val="ListParagraph"/>
        <w:numPr>
          <w:ilvl w:val="0"/>
          <w:numId w:val="12"/>
        </w:numPr>
      </w:pPr>
      <w:r w:rsidRPr="006A5205">
        <w:t>animation (the like and quality of the realism, movement, and frame rate)</w:t>
      </w:r>
    </w:p>
    <w:p w14:paraId="066322F7" w14:textId="77777777" w:rsidR="009759D4" w:rsidRDefault="009759D4" w:rsidP="009759D4">
      <w:pPr>
        <w:pStyle w:val="ListParagraph"/>
        <w:numPr>
          <w:ilvl w:val="0"/>
          <w:numId w:val="12"/>
        </w:numPr>
      </w:pPr>
      <w:r w:rsidRPr="00A43505">
        <w:t>art (character model, terrain or world, texture, objects, etc.)</w:t>
      </w:r>
    </w:p>
    <w:p w14:paraId="2441146E" w14:textId="77777777" w:rsidR="009759D4" w:rsidRDefault="009759D4" w:rsidP="009759D4">
      <w:pPr>
        <w:pStyle w:val="ListParagraph"/>
        <w:numPr>
          <w:ilvl w:val="0"/>
          <w:numId w:val="12"/>
        </w:numPr>
      </w:pPr>
      <w:r w:rsidRPr="00A43505">
        <w:t>game logic and flow</w:t>
      </w:r>
      <w:r>
        <w:t>.</w:t>
      </w:r>
    </w:p>
    <w:p w14:paraId="6FB98A5D" w14:textId="77777777" w:rsidR="009759D4" w:rsidRDefault="009759D4" w:rsidP="009759D4">
      <w:pPr>
        <w:pStyle w:val="ListParagraph"/>
        <w:numPr>
          <w:ilvl w:val="0"/>
          <w:numId w:val="12"/>
        </w:numPr>
      </w:pPr>
      <w:r w:rsidRPr="00A43505">
        <w:t>scene/level</w:t>
      </w:r>
      <w:r>
        <w:t>.</w:t>
      </w:r>
    </w:p>
    <w:p w14:paraId="3BFDF9C9" w14:textId="683546D3" w:rsidR="009759D4" w:rsidRDefault="009759D4" w:rsidP="009759D4">
      <w:pPr>
        <w:pStyle w:val="ListParagraph"/>
        <w:numPr>
          <w:ilvl w:val="0"/>
          <w:numId w:val="12"/>
        </w:numPr>
      </w:pPr>
      <w:r>
        <w:t>the action properties.</w:t>
      </w:r>
    </w:p>
    <w:p w14:paraId="1964725B" w14:textId="77777777" w:rsidR="009759D4" w:rsidRDefault="009759D4" w:rsidP="009759D4">
      <w:pPr>
        <w:pStyle w:val="ListParagraph"/>
        <w:numPr>
          <w:ilvl w:val="0"/>
          <w:numId w:val="12"/>
        </w:numPr>
      </w:pPr>
      <w:r>
        <w:t>the player properties.</w:t>
      </w:r>
    </w:p>
    <w:p w14:paraId="3D83DAD6" w14:textId="77777777" w:rsidR="009759D4" w:rsidRDefault="009759D4" w:rsidP="009759D4">
      <w:pPr>
        <w:pStyle w:val="ListParagraph"/>
        <w:numPr>
          <w:ilvl w:val="0"/>
          <w:numId w:val="12"/>
        </w:numPr>
      </w:pPr>
      <w:r w:rsidRPr="00A43505">
        <w:t>the situation to advance to the subsequent level</w:t>
      </w:r>
      <w:r>
        <w:t>.</w:t>
      </w:r>
    </w:p>
    <w:p w14:paraId="066F0C0D" w14:textId="75B9D31E" w:rsidR="009759D4" w:rsidRDefault="009759D4" w:rsidP="009759D4">
      <w:pPr>
        <w:pStyle w:val="ListParagraph"/>
        <w:numPr>
          <w:ilvl w:val="0"/>
          <w:numId w:val="12"/>
        </w:numPr>
      </w:pPr>
      <w:r>
        <w:t>increasing levels of difficulty.</w:t>
      </w:r>
    </w:p>
    <w:p w14:paraId="74E5244D" w14:textId="60DE9F72" w:rsidR="009759D4" w:rsidRDefault="009759D4" w:rsidP="009759D4">
      <w:pPr>
        <w:pStyle w:val="ListParagraph"/>
        <w:numPr>
          <w:ilvl w:val="0"/>
          <w:numId w:val="12"/>
        </w:numPr>
      </w:pPr>
      <w:r>
        <w:t>Boss enemy movement.</w:t>
      </w:r>
    </w:p>
    <w:p w14:paraId="5797D2B2" w14:textId="217B3E7E" w:rsidR="009759D4" w:rsidRDefault="009759D4" w:rsidP="009759D4">
      <w:pPr>
        <w:pStyle w:val="ListParagraph"/>
        <w:numPr>
          <w:ilvl w:val="0"/>
          <w:numId w:val="12"/>
        </w:numPr>
      </w:pPr>
      <w:r>
        <w:t xml:space="preserve">Enemy projectile </w:t>
      </w:r>
    </w:p>
    <w:p w14:paraId="1019254B" w14:textId="467DDA36" w:rsidR="009759D4" w:rsidRDefault="009759D4" w:rsidP="009759D4">
      <w:pPr>
        <w:pStyle w:val="ListParagraph"/>
        <w:numPr>
          <w:ilvl w:val="0"/>
          <w:numId w:val="12"/>
        </w:numPr>
      </w:pPr>
      <w:r>
        <w:t>Player movements and control mechanisms</w:t>
      </w:r>
    </w:p>
    <w:p w14:paraId="6D2E0D10" w14:textId="77777777" w:rsidR="009759D4" w:rsidRDefault="009759D4" w:rsidP="009759D4">
      <w:pPr>
        <w:pStyle w:val="ListParagraph"/>
        <w:numPr>
          <w:ilvl w:val="0"/>
          <w:numId w:val="12"/>
        </w:numPr>
      </w:pPr>
      <w:r>
        <w:t>the scoring</w:t>
      </w:r>
    </w:p>
    <w:p w14:paraId="1AB7FD73" w14:textId="77777777" w:rsidR="009759D4" w:rsidRDefault="009759D4" w:rsidP="009759D4">
      <w:pPr>
        <w:pStyle w:val="ListParagraph"/>
        <w:numPr>
          <w:ilvl w:val="0"/>
          <w:numId w:val="12"/>
        </w:numPr>
      </w:pPr>
      <w:r>
        <w:t>the AI logic (for both offensive play and defensive play; player positioning and movement).</w:t>
      </w:r>
    </w:p>
    <w:p w14:paraId="1F82E824" w14:textId="77777777" w:rsidR="009759D4" w:rsidRDefault="009759D4" w:rsidP="009759D4">
      <w:pPr>
        <w:pStyle w:val="ListParagraph"/>
        <w:numPr>
          <w:ilvl w:val="0"/>
          <w:numId w:val="12"/>
        </w:numPr>
      </w:pPr>
      <w:r w:rsidRPr="00A43505">
        <w:t>statistics (pre-game and in-game like high score and player statistics)</w:t>
      </w:r>
      <w:r>
        <w:t>.</w:t>
      </w:r>
    </w:p>
    <w:p w14:paraId="7C106BDD" w14:textId="77777777" w:rsidR="009759D4" w:rsidRDefault="009759D4" w:rsidP="009759D4">
      <w:pPr>
        <w:pStyle w:val="ListParagraph"/>
        <w:numPr>
          <w:ilvl w:val="0"/>
          <w:numId w:val="12"/>
        </w:numPr>
      </w:pPr>
      <w:r w:rsidRPr="00A43505">
        <w:t>the gamepad</w:t>
      </w:r>
      <w:r>
        <w:t>.</w:t>
      </w:r>
    </w:p>
    <w:p w14:paraId="1D0705BB" w14:textId="25129E30" w:rsidR="009759D4" w:rsidRDefault="009759D4" w:rsidP="009759D4">
      <w:pPr>
        <w:pStyle w:val="ListParagraph"/>
        <w:numPr>
          <w:ilvl w:val="0"/>
          <w:numId w:val="12"/>
        </w:numPr>
      </w:pPr>
      <w:r w:rsidRPr="00A43505">
        <w:t>the usability of the button functions</w:t>
      </w:r>
      <w:r>
        <w:t>.</w:t>
      </w:r>
    </w:p>
    <w:p w14:paraId="564B4AB0" w14:textId="27F8CD1A" w:rsidR="009759D4" w:rsidRDefault="009759D4" w:rsidP="009759D4">
      <w:pPr>
        <w:pStyle w:val="ListParagraph"/>
        <w:numPr>
          <w:ilvl w:val="0"/>
          <w:numId w:val="12"/>
        </w:numPr>
      </w:pPr>
      <w:r>
        <w:t>Mobile arrows.</w:t>
      </w:r>
    </w:p>
    <w:p w14:paraId="109CBB42" w14:textId="65293583" w:rsidR="009759D4" w:rsidRDefault="009759D4" w:rsidP="009759D4"/>
    <w:p w14:paraId="78F6D201" w14:textId="15190927" w:rsidR="009759D4" w:rsidRDefault="009759D4" w:rsidP="009759D4">
      <w:pPr>
        <w:pStyle w:val="Heading1"/>
      </w:pPr>
      <w:bookmarkStart w:id="37" w:name="_Toc40389837"/>
      <w:r>
        <w:t>ROLES &amp; RESPONSIBILITIES</w:t>
      </w:r>
      <w:bookmarkEnd w:id="37"/>
    </w:p>
    <w:p w14:paraId="7C80EB51" w14:textId="1AEA4A74" w:rsidR="009759D4" w:rsidRDefault="009759D4" w:rsidP="009759D4"/>
    <w:p w14:paraId="293716DD" w14:textId="3D4999E3" w:rsidR="0067566B" w:rsidRDefault="0067566B" w:rsidP="009759D4">
      <w:r w:rsidRPr="0067566B">
        <w:rPr>
          <w:b/>
          <w:bCs/>
        </w:rPr>
        <w:t>Team of Developers and Testers</w:t>
      </w:r>
      <w:r>
        <w:t xml:space="preserve"> (Martin, John, Smith) will be </w:t>
      </w:r>
      <w:r>
        <w:t>managing, designing, preparing, executing, and resolving the test activities as well as related issues</w:t>
      </w:r>
      <w:r>
        <w:t>.</w:t>
      </w:r>
    </w:p>
    <w:p w14:paraId="2AB6AE4D" w14:textId="77777777" w:rsidR="0067566B" w:rsidRDefault="0067566B" w:rsidP="009759D4"/>
    <w:p w14:paraId="0CCC3B7F" w14:textId="77BB4557" w:rsidR="009759D4" w:rsidRDefault="009759D4" w:rsidP="009759D4">
      <w:r w:rsidRPr="00063714">
        <w:rPr>
          <w:b/>
          <w:bCs/>
        </w:rPr>
        <w:t>Team 1</w:t>
      </w:r>
      <w:r>
        <w:t>(Joe, Leo, Anna).</w:t>
      </w:r>
    </w:p>
    <w:p w14:paraId="66600022" w14:textId="7993F088" w:rsidR="00465DD7" w:rsidRDefault="00465DD7" w:rsidP="009759D4">
      <w:r w:rsidRPr="00063714">
        <w:rPr>
          <w:b/>
          <w:bCs/>
        </w:rPr>
        <w:lastRenderedPageBreak/>
        <w:t>Roles</w:t>
      </w:r>
      <w:r>
        <w:t>:</w:t>
      </w:r>
      <w:r w:rsidRPr="00465DD7">
        <w:t xml:space="preserve"> Unit Testing</w:t>
      </w:r>
      <w:r>
        <w:t>,</w:t>
      </w:r>
      <w:r w:rsidRPr="00465DD7">
        <w:t xml:space="preserve"> </w:t>
      </w:r>
      <w:r>
        <w:t>Integration Testing on Main Menu and Gameplay</w:t>
      </w:r>
      <w:r w:rsidR="00C06E2E">
        <w:t>,</w:t>
      </w:r>
      <w:r w:rsidR="00C06E2E" w:rsidRPr="00C06E2E">
        <w:t xml:space="preserve"> </w:t>
      </w:r>
      <w:r w:rsidR="00C06E2E">
        <w:t>Integration Testing on Main Menu, Pause Menu and Gameplay</w:t>
      </w:r>
    </w:p>
    <w:p w14:paraId="1A741E2C" w14:textId="77777777" w:rsidR="00CA5E15" w:rsidRDefault="00CA5E15" w:rsidP="009759D4">
      <w:pPr>
        <w:rPr>
          <w:b/>
          <w:bCs/>
        </w:rPr>
      </w:pPr>
    </w:p>
    <w:p w14:paraId="13A95952" w14:textId="1158E5CA" w:rsidR="009759D4" w:rsidRDefault="009759D4" w:rsidP="009759D4">
      <w:r w:rsidRPr="00063714">
        <w:rPr>
          <w:b/>
          <w:bCs/>
        </w:rPr>
        <w:t>Team 2</w:t>
      </w:r>
      <w:r>
        <w:t>(</w:t>
      </w:r>
      <w:r w:rsidR="006A4C52">
        <w:t>Simon, Peter, Valerie)</w:t>
      </w:r>
    </w:p>
    <w:p w14:paraId="355BBBA4" w14:textId="7420814D" w:rsidR="00465DD7" w:rsidRDefault="00465DD7" w:rsidP="009759D4">
      <w:r w:rsidRPr="00063714">
        <w:rPr>
          <w:b/>
          <w:bCs/>
        </w:rPr>
        <w:t>Roles:</w:t>
      </w:r>
      <w:r w:rsidRPr="00465DD7">
        <w:t xml:space="preserve"> Unit Testing</w:t>
      </w:r>
      <w:r>
        <w:t>,</w:t>
      </w:r>
      <w:r w:rsidRPr="00465DD7">
        <w:t xml:space="preserve"> </w:t>
      </w:r>
      <w:r>
        <w:t>Integration Testing on Pause Menu and Gameplay</w:t>
      </w:r>
      <w:r w:rsidR="00C06E2E">
        <w:t>,</w:t>
      </w:r>
      <w:r w:rsidR="00C06E2E" w:rsidRPr="00C06E2E">
        <w:t xml:space="preserve"> </w:t>
      </w:r>
      <w:r w:rsidR="00C06E2E">
        <w:t>Integration Testing on Main Menu, Pause Menu and Gameplay</w:t>
      </w:r>
    </w:p>
    <w:p w14:paraId="322C4FAA" w14:textId="77777777" w:rsidR="00CA5E15" w:rsidRDefault="00CA5E15" w:rsidP="009759D4">
      <w:pPr>
        <w:rPr>
          <w:b/>
          <w:bCs/>
        </w:rPr>
      </w:pPr>
    </w:p>
    <w:p w14:paraId="0816425B" w14:textId="73B642C4" w:rsidR="006A4C52" w:rsidRDefault="006A4C52" w:rsidP="009759D4">
      <w:r w:rsidRPr="00063714">
        <w:rPr>
          <w:b/>
          <w:bCs/>
        </w:rPr>
        <w:t>Team 3</w:t>
      </w:r>
      <w:r>
        <w:t>(Luqman, Chloe, Tom)</w:t>
      </w:r>
    </w:p>
    <w:p w14:paraId="390B5D24" w14:textId="214FF734" w:rsidR="00465DD7" w:rsidRDefault="00465DD7" w:rsidP="00465DD7">
      <w:r w:rsidRPr="00063714">
        <w:rPr>
          <w:b/>
          <w:bCs/>
        </w:rPr>
        <w:t>Roles:</w:t>
      </w:r>
      <w:r w:rsidRPr="00465DD7">
        <w:t xml:space="preserve"> Unit Testing</w:t>
      </w:r>
      <w:r>
        <w:t>,</w:t>
      </w:r>
      <w:r w:rsidRPr="00465DD7">
        <w:t xml:space="preserve"> </w:t>
      </w:r>
      <w:r>
        <w:t>Integration Testing on Main Menu and Gameplay</w:t>
      </w:r>
      <w:r w:rsidR="00C06E2E">
        <w:t>,</w:t>
      </w:r>
      <w:r w:rsidR="00C06E2E" w:rsidRPr="00C06E2E">
        <w:t xml:space="preserve"> </w:t>
      </w:r>
      <w:r w:rsidR="00C06E2E">
        <w:t>Integration Testing on Main Menu, Pause Menu and Gameplay</w:t>
      </w:r>
    </w:p>
    <w:p w14:paraId="3346AA98" w14:textId="77777777" w:rsidR="00465DD7" w:rsidRDefault="00465DD7" w:rsidP="009759D4"/>
    <w:p w14:paraId="4C503B95" w14:textId="0400F257" w:rsidR="006A4C52" w:rsidRDefault="006A4C52" w:rsidP="009759D4">
      <w:r w:rsidRPr="00063714">
        <w:rPr>
          <w:b/>
          <w:bCs/>
        </w:rPr>
        <w:t>Team 4</w:t>
      </w:r>
      <w:r>
        <w:t>(Brandan, Ashlyn, Gerald)</w:t>
      </w:r>
    </w:p>
    <w:p w14:paraId="2D9A22E0" w14:textId="4266D562" w:rsidR="00465DD7" w:rsidRDefault="00465DD7" w:rsidP="00465DD7">
      <w:r>
        <w:t>Roles:</w:t>
      </w:r>
      <w:r w:rsidRPr="00465DD7">
        <w:t xml:space="preserve"> </w:t>
      </w:r>
      <w:r w:rsidR="00C06E2E">
        <w:t>Integration Testing on Pause Menu and Gameplay</w:t>
      </w:r>
    </w:p>
    <w:p w14:paraId="335DB94A" w14:textId="77777777" w:rsidR="00465DD7" w:rsidRDefault="00465DD7" w:rsidP="009759D4"/>
    <w:p w14:paraId="177E5437" w14:textId="1988D568" w:rsidR="006A4C52" w:rsidRDefault="006A4C52" w:rsidP="009759D4">
      <w:r w:rsidRPr="00063714">
        <w:rPr>
          <w:b/>
          <w:bCs/>
        </w:rPr>
        <w:t>Team 5</w:t>
      </w:r>
      <w:r>
        <w:t>(Darragh, Noel, Grace)</w:t>
      </w:r>
    </w:p>
    <w:p w14:paraId="0D38C0CC" w14:textId="4BED9CFD" w:rsidR="00465DD7" w:rsidRDefault="00465DD7" w:rsidP="00465DD7">
      <w:r>
        <w:t>Roles:</w:t>
      </w:r>
      <w:r w:rsidRPr="00465DD7">
        <w:t xml:space="preserve"> </w:t>
      </w:r>
      <w:r w:rsidR="00EE4B39">
        <w:t>Performance and Stress testing</w:t>
      </w:r>
    </w:p>
    <w:p w14:paraId="316FA7C9" w14:textId="52CBEA84" w:rsidR="006A4C52" w:rsidRDefault="006A4C52" w:rsidP="009759D4"/>
    <w:p w14:paraId="36085758" w14:textId="521B8825" w:rsidR="00363A5E" w:rsidRDefault="00363A5E" w:rsidP="0012293F">
      <w:pPr>
        <w:pStyle w:val="Heading1"/>
      </w:pPr>
      <w:bookmarkStart w:id="38" w:name="_Toc40389838"/>
      <w:r>
        <w:t>RISKS/ASSUMPTIONS</w:t>
      </w:r>
      <w:bookmarkEnd w:id="38"/>
    </w:p>
    <w:p w14:paraId="0542D5AD" w14:textId="6A0D5E4B" w:rsidR="00363A5E" w:rsidRDefault="00194330" w:rsidP="00194330">
      <w:pPr>
        <w:pStyle w:val="Heading3"/>
      </w:pPr>
      <w:bookmarkStart w:id="39" w:name="_Toc40389839"/>
      <w:r>
        <w:t>Risks connected with the staff:</w:t>
      </w:r>
      <w:bookmarkEnd w:id="39"/>
    </w:p>
    <w:p w14:paraId="288D56A6" w14:textId="52268388" w:rsidR="00194330" w:rsidRDefault="00194330" w:rsidP="00194330">
      <w:r>
        <w:tab/>
        <w:t>Tester or Developer fell ill at the critical times.</w:t>
      </w:r>
    </w:p>
    <w:p w14:paraId="2A90E162" w14:textId="2B6BF685" w:rsidR="00194330" w:rsidRDefault="00194330" w:rsidP="00194330">
      <w:r w:rsidRPr="00194330">
        <w:rPr>
          <w:b/>
          <w:bCs/>
        </w:rPr>
        <w:t>C</w:t>
      </w:r>
      <w:r w:rsidRPr="00194330">
        <w:rPr>
          <w:b/>
          <w:bCs/>
        </w:rPr>
        <w:t>ontingency</w:t>
      </w:r>
      <w:r w:rsidRPr="00194330">
        <w:rPr>
          <w:b/>
          <w:bCs/>
        </w:rPr>
        <w:t xml:space="preserve"> plan:</w:t>
      </w:r>
      <w:r>
        <w:rPr>
          <w:b/>
          <w:bCs/>
        </w:rPr>
        <w:t xml:space="preserve"> </w:t>
      </w:r>
      <w:r>
        <w:t>Increased night shift.</w:t>
      </w:r>
    </w:p>
    <w:p w14:paraId="67DD29AD" w14:textId="2A94B820" w:rsidR="00194330" w:rsidRDefault="00194330" w:rsidP="00194330"/>
    <w:p w14:paraId="26687B25" w14:textId="0D06CFC1" w:rsidR="00194330" w:rsidRDefault="00194330" w:rsidP="00194330">
      <w:pPr>
        <w:pStyle w:val="Heading3"/>
      </w:pPr>
      <w:bookmarkStart w:id="40" w:name="_Toc40389840"/>
      <w:r>
        <w:t>Organizational Risks:</w:t>
      </w:r>
      <w:bookmarkEnd w:id="40"/>
    </w:p>
    <w:p w14:paraId="595CD68F" w14:textId="69787445" w:rsidR="00194330" w:rsidRPr="00194330" w:rsidRDefault="00194330" w:rsidP="00194330">
      <w:r>
        <w:tab/>
        <w:t>Financial difficulties in the organization led to a shortening of the staff.</w:t>
      </w:r>
    </w:p>
    <w:p w14:paraId="3F7D5C04" w14:textId="77777777" w:rsidR="00194330" w:rsidRDefault="00194330" w:rsidP="00194330">
      <w:r w:rsidRPr="00194330">
        <w:rPr>
          <w:b/>
          <w:bCs/>
        </w:rPr>
        <w:t>Contingency plan:</w:t>
      </w:r>
      <w:r>
        <w:rPr>
          <w:b/>
          <w:bCs/>
        </w:rPr>
        <w:t xml:space="preserve"> </w:t>
      </w:r>
      <w:r>
        <w:t>Increased night shift.</w:t>
      </w:r>
    </w:p>
    <w:p w14:paraId="185C3629" w14:textId="473FDB52" w:rsidR="00363A5E" w:rsidRDefault="00363A5E" w:rsidP="00363A5E"/>
    <w:p w14:paraId="77CDB8C5" w14:textId="56D17CC8" w:rsidR="00194330" w:rsidRDefault="00194330" w:rsidP="00194330">
      <w:pPr>
        <w:pStyle w:val="Heading3"/>
      </w:pPr>
      <w:bookmarkStart w:id="41" w:name="_Toc40389841"/>
      <w:r>
        <w:t>Estimation risks:</w:t>
      </w:r>
      <w:bookmarkEnd w:id="41"/>
    </w:p>
    <w:p w14:paraId="3DACEA2F" w14:textId="6C3D254F" w:rsidR="00194330" w:rsidRDefault="00194330" w:rsidP="00194330">
      <w:r>
        <w:tab/>
        <w:t>Underestimation of time necessary to complete testing.</w:t>
      </w:r>
    </w:p>
    <w:p w14:paraId="5C15F437" w14:textId="0A181C45" w:rsidR="00194330" w:rsidRDefault="00194330" w:rsidP="00194330">
      <w:r w:rsidRPr="00194330">
        <w:rPr>
          <w:b/>
          <w:bCs/>
        </w:rPr>
        <w:t>Contingency plan:</w:t>
      </w:r>
      <w:r>
        <w:rPr>
          <w:b/>
          <w:bCs/>
        </w:rPr>
        <w:t xml:space="preserve"> </w:t>
      </w:r>
      <w:r>
        <w:t>Hire more Staff and i</w:t>
      </w:r>
      <w:r>
        <w:t>ncrease night shift.</w:t>
      </w:r>
    </w:p>
    <w:p w14:paraId="00CD3925" w14:textId="77777777" w:rsidR="00194330" w:rsidRDefault="00194330" w:rsidP="00194330"/>
    <w:p w14:paraId="34B64F30" w14:textId="78E64C41" w:rsidR="0012293F" w:rsidRDefault="0012293F" w:rsidP="0012293F">
      <w:pPr>
        <w:pStyle w:val="Heading1"/>
      </w:pPr>
      <w:bookmarkStart w:id="42" w:name="_Toc40389842"/>
      <w:r>
        <w:t>TOOLS</w:t>
      </w:r>
      <w:bookmarkEnd w:id="42"/>
    </w:p>
    <w:p w14:paraId="7758C1C1" w14:textId="1797AD62" w:rsidR="0012293F" w:rsidRPr="0012293F" w:rsidRDefault="0012293F" w:rsidP="0012293F">
      <w:pPr>
        <w:pStyle w:val="ListParagraph"/>
        <w:numPr>
          <w:ilvl w:val="0"/>
          <w:numId w:val="13"/>
        </w:numPr>
      </w:pPr>
      <w:r>
        <w:t>Unity.</w:t>
      </w:r>
    </w:p>
    <w:p w14:paraId="7D194774" w14:textId="33C067BE" w:rsidR="0012293F" w:rsidRPr="0012293F" w:rsidRDefault="0012293F" w:rsidP="0012293F">
      <w:pPr>
        <w:pStyle w:val="ListParagraph"/>
        <w:numPr>
          <w:ilvl w:val="0"/>
          <w:numId w:val="13"/>
        </w:numPr>
      </w:pPr>
      <w:r w:rsidRPr="00ED4152">
        <w:rPr>
          <w:shd w:val="clear" w:color="auto" w:fill="FFFFFF"/>
        </w:rPr>
        <w:t>Unity Performance Test Extension</w:t>
      </w:r>
      <w:r>
        <w:rPr>
          <w:shd w:val="clear" w:color="auto" w:fill="FFFFFF"/>
        </w:rPr>
        <w:t>.</w:t>
      </w:r>
    </w:p>
    <w:p w14:paraId="05879512" w14:textId="7043CC76" w:rsidR="0012293F" w:rsidRPr="0012293F" w:rsidRDefault="0012293F" w:rsidP="0012293F">
      <w:pPr>
        <w:pStyle w:val="ListParagraph"/>
        <w:numPr>
          <w:ilvl w:val="0"/>
          <w:numId w:val="13"/>
        </w:numPr>
      </w:pPr>
      <w:r w:rsidRPr="00ED4152">
        <w:rPr>
          <w:shd w:val="clear" w:color="auto" w:fill="FFFFFF"/>
        </w:rPr>
        <w:t>Unity Test Runner</w:t>
      </w:r>
      <w:r>
        <w:rPr>
          <w:shd w:val="clear" w:color="auto" w:fill="FFFFFF"/>
        </w:rPr>
        <w:t>.</w:t>
      </w:r>
    </w:p>
    <w:p w14:paraId="7407BD48" w14:textId="1A5D3D88" w:rsidR="0012293F" w:rsidRPr="0012293F" w:rsidRDefault="0012293F" w:rsidP="0012293F">
      <w:pPr>
        <w:pStyle w:val="ListParagraph"/>
        <w:numPr>
          <w:ilvl w:val="0"/>
          <w:numId w:val="13"/>
        </w:numPr>
      </w:pPr>
      <w:r w:rsidRPr="00390D2B">
        <w:rPr>
          <w:shd w:val="clear" w:color="auto" w:fill="FFFFFF"/>
        </w:rPr>
        <w:t>Unity Performance Benchmark Reporter</w:t>
      </w:r>
      <w:r>
        <w:rPr>
          <w:shd w:val="clear" w:color="auto" w:fill="FFFFFF"/>
        </w:rPr>
        <w:t>.</w:t>
      </w:r>
    </w:p>
    <w:p w14:paraId="060E5ABC" w14:textId="22046703" w:rsidR="0012293F" w:rsidRDefault="0012293F" w:rsidP="0012293F">
      <w:pPr>
        <w:pStyle w:val="ListParagraph"/>
        <w:numPr>
          <w:ilvl w:val="0"/>
          <w:numId w:val="13"/>
        </w:numPr>
      </w:pPr>
      <w:r w:rsidRPr="00390D2B">
        <w:t>Unity Profiler</w:t>
      </w:r>
      <w:r>
        <w:t>.</w:t>
      </w:r>
    </w:p>
    <w:p w14:paraId="00B9BC23" w14:textId="77777777" w:rsidR="009759D4" w:rsidRDefault="009759D4" w:rsidP="009759D4"/>
    <w:p w14:paraId="71D34678" w14:textId="77777777" w:rsidR="00A937F3" w:rsidRPr="003E7C36" w:rsidRDefault="00A937F3" w:rsidP="00A937F3"/>
    <w:p w14:paraId="583CAF15" w14:textId="77777777" w:rsidR="00514C47" w:rsidRDefault="00514C47" w:rsidP="008D6C38"/>
    <w:p w14:paraId="5F2F6CF2" w14:textId="397373C1" w:rsidR="00CA1B2E" w:rsidRDefault="00CA1B2E" w:rsidP="006E385E"/>
    <w:p w14:paraId="1D2C85E9" w14:textId="77777777" w:rsidR="00CA1B2E" w:rsidRDefault="00CA1B2E" w:rsidP="006E385E"/>
    <w:p w14:paraId="3704BA2E" w14:textId="77777777" w:rsidR="00071C88" w:rsidRDefault="00071C88" w:rsidP="00071C88">
      <w:pPr>
        <w:pStyle w:val="Heading4"/>
      </w:pPr>
    </w:p>
    <w:p w14:paraId="4B6752F3" w14:textId="77777777" w:rsidR="00071C88" w:rsidRDefault="00071C88" w:rsidP="00071C88">
      <w:pPr>
        <w:pStyle w:val="Heading4"/>
      </w:pPr>
    </w:p>
    <w:p w14:paraId="55E60A38" w14:textId="77777777" w:rsidR="00071C88" w:rsidRDefault="00071C88" w:rsidP="00071C88">
      <w:pPr>
        <w:pStyle w:val="Heading4"/>
      </w:pPr>
    </w:p>
    <w:sectPr w:rsidR="00071C88" w:rsidSect="004B7E44">
      <w:headerReference w:type="default" r:id="rId18"/>
      <w:footerReference w:type="default" r:id="rId19"/>
      <w:footerReference w:type="first" r:id="rId2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E08C9" w14:textId="77777777" w:rsidR="009342E9" w:rsidRDefault="009342E9" w:rsidP="004B7E44">
      <w:r>
        <w:separator/>
      </w:r>
    </w:p>
  </w:endnote>
  <w:endnote w:type="continuationSeparator" w:id="0">
    <w:p w14:paraId="026E4CD5" w14:textId="77777777" w:rsidR="009342E9" w:rsidRDefault="009342E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63714" w14:paraId="592363C0" w14:textId="77777777" w:rsidTr="00301EA7">
      <w:trPr>
        <w:trHeight w:val="730"/>
        <w:jc w:val="center"/>
      </w:trPr>
      <w:tc>
        <w:tcPr>
          <w:tcW w:w="12258" w:type="dxa"/>
          <w:tcBorders>
            <w:top w:val="nil"/>
            <w:left w:val="nil"/>
            <w:bottom w:val="nil"/>
            <w:right w:val="nil"/>
          </w:tcBorders>
          <w:shd w:val="clear" w:color="auto" w:fill="auto"/>
          <w:vAlign w:val="center"/>
        </w:tcPr>
        <w:p w14:paraId="49B8FF35" w14:textId="77777777" w:rsidR="00063714" w:rsidRDefault="0006371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3D8BF5F" w14:textId="77777777" w:rsidR="00063714" w:rsidRDefault="00063714"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09D96" w14:textId="77777777" w:rsidR="009342E9" w:rsidRDefault="009342E9" w:rsidP="004B7E44">
      <w:r>
        <w:separator/>
      </w:r>
    </w:p>
  </w:footnote>
  <w:footnote w:type="continuationSeparator" w:id="0">
    <w:p w14:paraId="3CCE332C" w14:textId="77777777" w:rsidR="009342E9" w:rsidRDefault="009342E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063714" w14:paraId="473CB8D6" w14:textId="77777777" w:rsidTr="004B7E44">
      <w:trPr>
        <w:trHeight w:val="1318"/>
      </w:trPr>
      <w:tc>
        <w:tcPr>
          <w:tcW w:w="12210" w:type="dxa"/>
          <w:tcBorders>
            <w:top w:val="nil"/>
            <w:left w:val="nil"/>
            <w:bottom w:val="nil"/>
            <w:right w:val="nil"/>
          </w:tcBorders>
        </w:tcPr>
        <w:p w14:paraId="25479C1D" w14:textId="77777777" w:rsidR="00063714" w:rsidRDefault="00063714" w:rsidP="004B7E44">
          <w:pPr>
            <w:pStyle w:val="Header"/>
          </w:pPr>
          <w:r>
            <w:rPr>
              <w:noProof/>
            </w:rPr>
            <mc:AlternateContent>
              <mc:Choice Requires="wps">
                <w:drawing>
                  <wp:inline distT="0" distB="0" distL="0" distR="0" wp14:anchorId="065E65FD" wp14:editId="6E7B616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C3D254" w14:textId="77777777" w:rsidR="00063714" w:rsidRPr="004B7E44" w:rsidRDefault="0006371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5E65FD"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FC3D254" w14:textId="77777777" w:rsidR="00063714" w:rsidRPr="004B7E44" w:rsidRDefault="0006371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7B3"/>
    <w:multiLevelType w:val="hybridMultilevel"/>
    <w:tmpl w:val="3F6ED85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E1715A"/>
    <w:multiLevelType w:val="hybridMultilevel"/>
    <w:tmpl w:val="C3F41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95578F"/>
    <w:multiLevelType w:val="hybridMultilevel"/>
    <w:tmpl w:val="016E35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6473D0"/>
    <w:multiLevelType w:val="hybridMultilevel"/>
    <w:tmpl w:val="6F98A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625D71"/>
    <w:multiLevelType w:val="hybridMultilevel"/>
    <w:tmpl w:val="677C7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C95188"/>
    <w:multiLevelType w:val="hybridMultilevel"/>
    <w:tmpl w:val="0B007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876649"/>
    <w:multiLevelType w:val="hybridMultilevel"/>
    <w:tmpl w:val="A37AE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992565"/>
    <w:multiLevelType w:val="multilevel"/>
    <w:tmpl w:val="9F7AB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CD445D"/>
    <w:multiLevelType w:val="multilevel"/>
    <w:tmpl w:val="B204B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CB460D"/>
    <w:multiLevelType w:val="hybridMultilevel"/>
    <w:tmpl w:val="461C3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0127D2"/>
    <w:multiLevelType w:val="hybridMultilevel"/>
    <w:tmpl w:val="BC046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C116053"/>
    <w:multiLevelType w:val="hybridMultilevel"/>
    <w:tmpl w:val="120A7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1">
      <w:lvl w:ilvl="1">
        <w:numFmt w:val="bullet"/>
        <w:lvlText w:val=""/>
        <w:lvlJc w:val="left"/>
        <w:pPr>
          <w:tabs>
            <w:tab w:val="num" w:pos="1440"/>
          </w:tabs>
          <w:ind w:left="1440" w:hanging="360"/>
        </w:pPr>
        <w:rPr>
          <w:rFonts w:ascii="Symbol" w:hAnsi="Symbol" w:hint="default"/>
          <w:sz w:val="20"/>
        </w:rPr>
      </w:lvl>
    </w:lvlOverride>
  </w:num>
  <w:num w:numId="3">
    <w:abstractNumId w:val="3"/>
  </w:num>
  <w:num w:numId="4">
    <w:abstractNumId w:val="10"/>
  </w:num>
  <w:num w:numId="5">
    <w:abstractNumId w:val="9"/>
  </w:num>
  <w:num w:numId="6">
    <w:abstractNumId w:val="6"/>
  </w:num>
  <w:num w:numId="7">
    <w:abstractNumId w:val="8"/>
  </w:num>
  <w:num w:numId="8">
    <w:abstractNumId w:val="5"/>
  </w:num>
  <w:num w:numId="9">
    <w:abstractNumId w:val="0"/>
  </w:num>
  <w:num w:numId="10">
    <w:abstractNumId w:val="4"/>
  </w:num>
  <w:num w:numId="11">
    <w:abstractNumId w:val="2"/>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yMzYxNTc0NzM0MzFR0lEKTi0uzszPAykwNKoFAKRKpBMtAAAA"/>
  </w:docVars>
  <w:rsids>
    <w:rsidRoot w:val="00F35CA9"/>
    <w:rsid w:val="00062AD2"/>
    <w:rsid w:val="00063714"/>
    <w:rsid w:val="000719A5"/>
    <w:rsid w:val="00071C88"/>
    <w:rsid w:val="000A5012"/>
    <w:rsid w:val="000C02DE"/>
    <w:rsid w:val="000C1D68"/>
    <w:rsid w:val="000C7BD9"/>
    <w:rsid w:val="000F085F"/>
    <w:rsid w:val="00101912"/>
    <w:rsid w:val="0012293F"/>
    <w:rsid w:val="001611DE"/>
    <w:rsid w:val="00194330"/>
    <w:rsid w:val="00204F77"/>
    <w:rsid w:val="002143D3"/>
    <w:rsid w:val="00225EDC"/>
    <w:rsid w:val="00226490"/>
    <w:rsid w:val="0023120D"/>
    <w:rsid w:val="00250698"/>
    <w:rsid w:val="00252709"/>
    <w:rsid w:val="00276625"/>
    <w:rsid w:val="00293B83"/>
    <w:rsid w:val="00294038"/>
    <w:rsid w:val="002C052A"/>
    <w:rsid w:val="002C6B46"/>
    <w:rsid w:val="002D7248"/>
    <w:rsid w:val="002E0637"/>
    <w:rsid w:val="002E0684"/>
    <w:rsid w:val="002E44A1"/>
    <w:rsid w:val="00301EA7"/>
    <w:rsid w:val="003206AD"/>
    <w:rsid w:val="00343581"/>
    <w:rsid w:val="00343BA4"/>
    <w:rsid w:val="00363A5E"/>
    <w:rsid w:val="00390D2B"/>
    <w:rsid w:val="003A6927"/>
    <w:rsid w:val="003C2FBF"/>
    <w:rsid w:val="003D3AF8"/>
    <w:rsid w:val="003E7C36"/>
    <w:rsid w:val="003F0E64"/>
    <w:rsid w:val="00422B2E"/>
    <w:rsid w:val="00432B1C"/>
    <w:rsid w:val="00465DD7"/>
    <w:rsid w:val="004A6801"/>
    <w:rsid w:val="004B7E44"/>
    <w:rsid w:val="004D5252"/>
    <w:rsid w:val="004E1781"/>
    <w:rsid w:val="004F2B86"/>
    <w:rsid w:val="00501C7D"/>
    <w:rsid w:val="00514C47"/>
    <w:rsid w:val="00531D4A"/>
    <w:rsid w:val="00542198"/>
    <w:rsid w:val="00553026"/>
    <w:rsid w:val="00556B51"/>
    <w:rsid w:val="005A718F"/>
    <w:rsid w:val="00634AB3"/>
    <w:rsid w:val="0064361F"/>
    <w:rsid w:val="00660DE0"/>
    <w:rsid w:val="00667A4C"/>
    <w:rsid w:val="0067566B"/>
    <w:rsid w:val="006830D8"/>
    <w:rsid w:val="00697007"/>
    <w:rsid w:val="006A3B10"/>
    <w:rsid w:val="006A3CE7"/>
    <w:rsid w:val="006A4C52"/>
    <w:rsid w:val="006A5205"/>
    <w:rsid w:val="006C654E"/>
    <w:rsid w:val="006D6149"/>
    <w:rsid w:val="006E385E"/>
    <w:rsid w:val="007141F1"/>
    <w:rsid w:val="007516CF"/>
    <w:rsid w:val="007A47A9"/>
    <w:rsid w:val="007A7413"/>
    <w:rsid w:val="008277B9"/>
    <w:rsid w:val="0089031A"/>
    <w:rsid w:val="008B33BC"/>
    <w:rsid w:val="008D50A5"/>
    <w:rsid w:val="008D6C38"/>
    <w:rsid w:val="009018D5"/>
    <w:rsid w:val="009055AF"/>
    <w:rsid w:val="009120E9"/>
    <w:rsid w:val="00927C96"/>
    <w:rsid w:val="00930C7F"/>
    <w:rsid w:val="009342E9"/>
    <w:rsid w:val="00945900"/>
    <w:rsid w:val="00955029"/>
    <w:rsid w:val="009636A2"/>
    <w:rsid w:val="009759D4"/>
    <w:rsid w:val="009C396C"/>
    <w:rsid w:val="00A05F21"/>
    <w:rsid w:val="00A41260"/>
    <w:rsid w:val="00A43505"/>
    <w:rsid w:val="00A55172"/>
    <w:rsid w:val="00A6569C"/>
    <w:rsid w:val="00A73C63"/>
    <w:rsid w:val="00A937F3"/>
    <w:rsid w:val="00AC56DB"/>
    <w:rsid w:val="00B01F54"/>
    <w:rsid w:val="00B13384"/>
    <w:rsid w:val="00B20AC0"/>
    <w:rsid w:val="00B572B4"/>
    <w:rsid w:val="00B755A1"/>
    <w:rsid w:val="00B90705"/>
    <w:rsid w:val="00BA1551"/>
    <w:rsid w:val="00BB0046"/>
    <w:rsid w:val="00BE5618"/>
    <w:rsid w:val="00C06E2E"/>
    <w:rsid w:val="00C30D50"/>
    <w:rsid w:val="00C36D32"/>
    <w:rsid w:val="00C658CA"/>
    <w:rsid w:val="00C938CE"/>
    <w:rsid w:val="00CA1B2E"/>
    <w:rsid w:val="00CA5E15"/>
    <w:rsid w:val="00CC76D1"/>
    <w:rsid w:val="00CD0D6C"/>
    <w:rsid w:val="00CE19F4"/>
    <w:rsid w:val="00CF4ADE"/>
    <w:rsid w:val="00D33F50"/>
    <w:rsid w:val="00D44C8D"/>
    <w:rsid w:val="00D66800"/>
    <w:rsid w:val="00D9109A"/>
    <w:rsid w:val="00DA4485"/>
    <w:rsid w:val="00DB1FEF"/>
    <w:rsid w:val="00DB26A7"/>
    <w:rsid w:val="00DB3791"/>
    <w:rsid w:val="00DB73A8"/>
    <w:rsid w:val="00DE1DBE"/>
    <w:rsid w:val="00E05389"/>
    <w:rsid w:val="00E34C21"/>
    <w:rsid w:val="00E359E0"/>
    <w:rsid w:val="00E435BE"/>
    <w:rsid w:val="00E45158"/>
    <w:rsid w:val="00E66BB1"/>
    <w:rsid w:val="00E76CAD"/>
    <w:rsid w:val="00E94B5F"/>
    <w:rsid w:val="00E952C5"/>
    <w:rsid w:val="00E9744D"/>
    <w:rsid w:val="00EA4795"/>
    <w:rsid w:val="00ED4152"/>
    <w:rsid w:val="00EE179D"/>
    <w:rsid w:val="00EE4B39"/>
    <w:rsid w:val="00F35CA9"/>
    <w:rsid w:val="00F5408E"/>
    <w:rsid w:val="00FD5348"/>
    <w:rsid w:val="00FE1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47344"/>
  <w15:chartTrackingRefBased/>
  <w15:docId w15:val="{9C2D479F-0645-4F61-852A-3723C3501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4C47"/>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sz w:val="52"/>
    </w:rPr>
  </w:style>
  <w:style w:type="paragraph" w:styleId="Heading3">
    <w:name w:val="heading 3"/>
    <w:basedOn w:val="Normal"/>
    <w:link w:val="Heading3Char"/>
    <w:uiPriority w:val="2"/>
    <w:unhideWhenUsed/>
    <w:qFormat/>
    <w:rsid w:val="002C6B46"/>
    <w:pPr>
      <w:spacing w:line="240" w:lineRule="auto"/>
      <w:outlineLvl w:val="2"/>
    </w:pPr>
    <w:rPr>
      <w:rFonts w:asciiTheme="majorHAnsi" w:eastAsia="Times New Roman" w:hAnsiTheme="majorHAnsi" w:cs="Times New Roman"/>
      <w:b/>
      <w:i/>
      <w:sz w:val="32"/>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2C6B46"/>
    <w:rPr>
      <w:rFonts w:asciiTheme="majorHAnsi" w:eastAsia="Times New Roman" w:hAnsiTheme="majorHAnsi" w:cs="Times New Roman"/>
      <w:b/>
      <w:i/>
      <w:sz w:val="32"/>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E952C5"/>
    <w:rPr>
      <w:color w:val="0000FF"/>
      <w:u w:val="single"/>
    </w:rPr>
  </w:style>
  <w:style w:type="paragraph" w:styleId="ListParagraph">
    <w:name w:val="List Paragraph"/>
    <w:basedOn w:val="Normal"/>
    <w:uiPriority w:val="34"/>
    <w:unhideWhenUsed/>
    <w:qFormat/>
    <w:rsid w:val="00DE1DBE"/>
    <w:pPr>
      <w:ind w:left="720"/>
      <w:contextualSpacing/>
    </w:pPr>
  </w:style>
  <w:style w:type="table" w:styleId="TableGrid">
    <w:name w:val="Table Grid"/>
    <w:basedOn w:val="TableNormal"/>
    <w:uiPriority w:val="39"/>
    <w:rsid w:val="003F0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E12DA"/>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FE12DA"/>
    <w:pPr>
      <w:spacing w:after="100"/>
    </w:pPr>
  </w:style>
  <w:style w:type="paragraph" w:styleId="TOC3">
    <w:name w:val="toc 3"/>
    <w:basedOn w:val="Normal"/>
    <w:next w:val="Normal"/>
    <w:autoRedefine/>
    <w:uiPriority w:val="39"/>
    <w:unhideWhenUsed/>
    <w:rsid w:val="00FE12DA"/>
    <w:pPr>
      <w:spacing w:after="100"/>
      <w:ind w:left="560"/>
    </w:pPr>
  </w:style>
  <w:style w:type="paragraph" w:styleId="TOC2">
    <w:name w:val="toc 2"/>
    <w:basedOn w:val="Normal"/>
    <w:next w:val="Normal"/>
    <w:autoRedefine/>
    <w:uiPriority w:val="39"/>
    <w:unhideWhenUsed/>
    <w:rsid w:val="00FE12DA"/>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404651">
      <w:bodyDiv w:val="1"/>
      <w:marLeft w:val="0"/>
      <w:marRight w:val="0"/>
      <w:marTop w:val="0"/>
      <w:marBottom w:val="0"/>
      <w:divBdr>
        <w:top w:val="none" w:sz="0" w:space="0" w:color="auto"/>
        <w:left w:val="none" w:sz="0" w:space="0" w:color="auto"/>
        <w:bottom w:val="none" w:sz="0" w:space="0" w:color="auto"/>
        <w:right w:val="none" w:sz="0" w:space="0" w:color="auto"/>
      </w:divBdr>
    </w:div>
    <w:div w:id="1111163377">
      <w:bodyDiv w:val="1"/>
      <w:marLeft w:val="0"/>
      <w:marRight w:val="0"/>
      <w:marTop w:val="0"/>
      <w:marBottom w:val="0"/>
      <w:divBdr>
        <w:top w:val="none" w:sz="0" w:space="0" w:color="auto"/>
        <w:left w:val="none" w:sz="0" w:space="0" w:color="auto"/>
        <w:bottom w:val="none" w:sz="0" w:space="0" w:color="auto"/>
        <w:right w:val="none" w:sz="0" w:space="0" w:color="auto"/>
      </w:divBdr>
    </w:div>
    <w:div w:id="1484084612">
      <w:bodyDiv w:val="1"/>
      <w:marLeft w:val="0"/>
      <w:marRight w:val="0"/>
      <w:marTop w:val="0"/>
      <w:marBottom w:val="0"/>
      <w:divBdr>
        <w:top w:val="none" w:sz="0" w:space="0" w:color="auto"/>
        <w:left w:val="none" w:sz="0" w:space="0" w:color="auto"/>
        <w:bottom w:val="none" w:sz="0" w:space="0" w:color="auto"/>
        <w:right w:val="none" w:sz="0" w:space="0" w:color="auto"/>
      </w:divBdr>
    </w:div>
    <w:div w:id="1541472518">
      <w:bodyDiv w:val="1"/>
      <w:marLeft w:val="0"/>
      <w:marRight w:val="0"/>
      <w:marTop w:val="0"/>
      <w:marBottom w:val="0"/>
      <w:divBdr>
        <w:top w:val="none" w:sz="0" w:space="0" w:color="auto"/>
        <w:left w:val="none" w:sz="0" w:space="0" w:color="auto"/>
        <w:bottom w:val="none" w:sz="0" w:space="0" w:color="auto"/>
        <w:right w:val="none" w:sz="0" w:space="0" w:color="auto"/>
      </w:divBdr>
    </w:div>
    <w:div w:id="1657806171">
      <w:bodyDiv w:val="1"/>
      <w:marLeft w:val="0"/>
      <w:marRight w:val="0"/>
      <w:marTop w:val="0"/>
      <w:marBottom w:val="0"/>
      <w:divBdr>
        <w:top w:val="none" w:sz="0" w:space="0" w:color="auto"/>
        <w:left w:val="none" w:sz="0" w:space="0" w:color="auto"/>
        <w:bottom w:val="none" w:sz="0" w:space="0" w:color="auto"/>
        <w:right w:val="none" w:sz="0" w:space="0" w:color="auto"/>
      </w:divBdr>
    </w:div>
    <w:div w:id="188948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qmanFarooq/Software-Testing-Test-Planning-Project" TargetMode="External"/><Relationship Id="rId13" Type="http://schemas.openxmlformats.org/officeDocument/2006/relationships/hyperlink" Target="https://github.com/LuqmanFarooq/Software-Testing-Test-Planning-Project"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LuqmanFarooq/Software-Testing-Test-Planning-Project"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qmanFarooq/Software-Testing-Test-Planning-Project" TargetMode="External"/><Relationship Id="rId5" Type="http://schemas.openxmlformats.org/officeDocument/2006/relationships/webSettings" Target="webSettings.xml"/><Relationship Id="rId15" Type="http://schemas.openxmlformats.org/officeDocument/2006/relationships/hyperlink" Target="https://github.com/LuqmanFarooq/Software-Testing-Test-Planning-Project" TargetMode="External"/><Relationship Id="rId10" Type="http://schemas.openxmlformats.org/officeDocument/2006/relationships/hyperlink" Target="https://github.com/LuqmanFarooq/Software-Testing-Test-Planning-Project"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LuqmanFarooq/Software-Testing-Test-Planning-Project" TargetMode="External"/><Relationship Id="rId14" Type="http://schemas.openxmlformats.org/officeDocument/2006/relationships/hyperlink" Target="https://github.com/LuqmanFarooq/Software-Testing-Test-Planning-Project"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qman\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1E963-778D-46F2-A7C2-9509C57F1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1820</TotalTime>
  <Pages>20</Pages>
  <Words>3739</Words>
  <Characters>21313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Luqman</dc:creator>
  <cp:keywords/>
  <dc:description/>
  <cp:lastModifiedBy>Luqman</cp:lastModifiedBy>
  <cp:revision>92</cp:revision>
  <dcterms:created xsi:type="dcterms:W3CDTF">2020-05-06T18:30:00Z</dcterms:created>
  <dcterms:modified xsi:type="dcterms:W3CDTF">2020-05-14T22:03:00Z</dcterms:modified>
</cp:coreProperties>
</file>