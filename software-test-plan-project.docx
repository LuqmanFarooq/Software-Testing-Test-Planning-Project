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4B7E44" w:rsidRPr="004B7E44" w:rsidRDefault="00E952C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4B7E44" w:rsidRPr="004B7E44" w:rsidRDefault="00E952C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3EEE8D07">
                      <wp:extent cx="4503420" cy="45720"/>
                      <wp:effectExtent l="19050" t="38100" r="49530" b="49530"/>
                      <wp:docPr id="5" name="Straight Connector 5" descr="text divider"/>
                      <wp:cNvGraphicFramePr/>
                      <a:graphic xmlns:a="http://schemas.openxmlformats.org/drawingml/2006/main">
                        <a:graphicData uri="http://schemas.microsoft.com/office/word/2010/wordprocessingShape">
                          <wps:wsp>
                            <wps:cNvCnPr/>
                            <wps:spPr>
                              <a:xfrm>
                                <a:off x="0" y="0"/>
                                <a:ext cx="4503420" cy="457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0C062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5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4B7E44" w:rsidRPr="004B7E44" w:rsidRDefault="00E952C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4B7E44" w:rsidRPr="004B7E44" w:rsidRDefault="00E952C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2DA5CA2" w14:textId="7A9C242E" w:rsidR="004B7E44" w:rsidRPr="004B7E44" w:rsidRDefault="00E952C5" w:rsidP="004B7E44">
                                  <w:pPr>
                                    <w:pStyle w:val="Heading1"/>
                                  </w:pPr>
                                  <w:r>
                                    <w:t>GitHub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72DA5CA2" w14:textId="7A9C242E" w:rsidR="004B7E44" w:rsidRPr="004B7E44" w:rsidRDefault="00E952C5" w:rsidP="004B7E44">
                            <w:pPr>
                              <w:pStyle w:val="Heading1"/>
                            </w:pPr>
                            <w:r>
                              <w:t>GitHub Repository</w:t>
                            </w:r>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6A9627F1" w14:textId="2F4F7FA1" w:rsidR="004B7E44" w:rsidRPr="00422B2E" w:rsidRDefault="006830D8" w:rsidP="004B7E44">
                                  <w:pPr>
                                    <w:rPr>
                                      <w:color w:val="FFFF00"/>
                                    </w:rPr>
                                  </w:pPr>
                                  <w:hyperlink r:id="rId7" w:history="1">
                                    <w:r w:rsidR="00E952C5"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6A9627F1" w14:textId="2F4F7FA1" w:rsidR="004B7E44" w:rsidRPr="00422B2E" w:rsidRDefault="006830D8" w:rsidP="004B7E44">
                            <w:pPr>
                              <w:rPr>
                                <w:color w:val="FFFF00"/>
                              </w:rPr>
                            </w:pPr>
                            <w:hyperlink r:id="rId8" w:history="1">
                              <w:r w:rsidR="00E952C5"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6CE8A83" w14:textId="0F34B0A9" w:rsidR="004B7E44" w:rsidRDefault="00E952C5" w:rsidP="004B7E44">
                                  <w:r>
                                    <w:t>Muhammad Luqman</w:t>
                                  </w:r>
                                </w:p>
                                <w:p w14:paraId="1CA4B077" w14:textId="423DB590" w:rsidR="004B7E44" w:rsidRPr="004B7E44" w:rsidRDefault="00E952C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66CE8A83" w14:textId="0F34B0A9" w:rsidR="004B7E44" w:rsidRDefault="00E952C5" w:rsidP="004B7E44">
                            <w:r>
                              <w:t>Muhammad Luqman</w:t>
                            </w:r>
                          </w:p>
                          <w:p w14:paraId="1CA4B077" w14:textId="423DB590" w:rsidR="004B7E44" w:rsidRPr="004B7E44" w:rsidRDefault="00E952C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p w14:paraId="05E986A8" w14:textId="5AAFC28C" w:rsidR="004B7E44" w:rsidRDefault="00422B2E" w:rsidP="004B7E44">
      <w:pPr>
        <w:pStyle w:val="Heading3"/>
        <w:rPr>
          <w:b/>
          <w:i w:val="0"/>
          <w:sz w:val="52"/>
        </w:rPr>
      </w:pPr>
      <w:r w:rsidRPr="00422B2E">
        <w:rPr>
          <w:b/>
          <w:i w:val="0"/>
          <w:sz w:val="52"/>
        </w:rPr>
        <w:lastRenderedPageBreak/>
        <w:t>INTRODUCTION</w:t>
      </w:r>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67DF3697" w:rsidR="004B7E44" w:rsidRPr="002C052A"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 xml:space="preserve">navigate progressively difficult levels with a wizard type character that uses magic a </w:t>
      </w:r>
      <w:proofErr w:type="spellStart"/>
      <w:r w:rsidRPr="00553026">
        <w:t>lá</w:t>
      </w:r>
      <w:proofErr w:type="spellEnd"/>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5F3F9B0A" w14:textId="7CF2F507" w:rsidR="00E94B5F" w:rsidRDefault="00E94B5F" w:rsidP="004B7E44"/>
    <w:p w14:paraId="0FAF1697" w14:textId="4A92150B" w:rsidR="001611DE" w:rsidRDefault="00DE1DBE" w:rsidP="00DE1DBE">
      <w:pPr>
        <w:pStyle w:val="Heading2"/>
      </w:pPr>
      <w:r>
        <w:t>Objectives and Tasks</w:t>
      </w:r>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After the game informs the player/user that there are no more waves of enemies, there should not be any more strains of enemies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p>
    <w:p w14:paraId="54D8F22F" w14:textId="3729EAF9" w:rsidR="00DE1DBE" w:rsidRDefault="00250698" w:rsidP="00250698">
      <w:pPr>
        <w:pStyle w:val="Heading2"/>
      </w:pPr>
      <w:r>
        <w:t>Scope</w:t>
      </w:r>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audio and the sound effect</w:t>
      </w:r>
      <w:r>
        <w:t>.</w:t>
      </w:r>
    </w:p>
    <w:p w14:paraId="55AF926D" w14:textId="49F45FC6" w:rsidR="006A5205" w:rsidRDefault="006A5205" w:rsidP="006A5205">
      <w:pPr>
        <w:pStyle w:val="ListParagraph"/>
        <w:numPr>
          <w:ilvl w:val="1"/>
          <w:numId w:val="5"/>
        </w:numPr>
      </w:pPr>
      <w:r w:rsidRPr="006A5205">
        <w:lastRenderedPageBreak/>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p>
    <w:p w14:paraId="36B431AC" w14:textId="6171D49E" w:rsidR="00A43505" w:rsidRDefault="00A43505" w:rsidP="00A43505">
      <w:pPr>
        <w:pStyle w:val="ListParagraph"/>
        <w:numPr>
          <w:ilvl w:val="1"/>
          <w:numId w:val="5"/>
        </w:numPr>
      </w:pPr>
      <w:r>
        <w:t>the player properties.</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77B77378" w14:textId="77777777" w:rsidR="00A43505" w:rsidRDefault="00A43505" w:rsidP="00A43505">
      <w:pPr>
        <w:pStyle w:val="ListParagraph"/>
        <w:ind w:left="1440"/>
      </w:pPr>
    </w:p>
    <w:p w14:paraId="33775A6C" w14:textId="17AD5155" w:rsidR="00CD0D6C" w:rsidRDefault="00CD0D6C" w:rsidP="00CD0D6C">
      <w:pPr>
        <w:pStyle w:val="Heading4"/>
      </w:pPr>
      <w:r w:rsidRPr="00CD0D6C">
        <w:t>Tactics</w:t>
      </w:r>
    </w:p>
    <w:p w14:paraId="6F15E2AC" w14:textId="07569F23" w:rsidR="00CD0D6C" w:rsidRDefault="00CD0D6C" w:rsidP="00CD0D6C">
      <w:pPr>
        <w:pStyle w:val="ListParagraph"/>
        <w:numPr>
          <w:ilvl w:val="0"/>
          <w:numId w:val="6"/>
        </w:numPr>
      </w:pPr>
      <w:r>
        <w:t>Unit Testing on Main Menu Functions assigned to (Team 1) to be completed by 22/05/2020.</w:t>
      </w:r>
    </w:p>
    <w:p w14:paraId="1AA1A415" w14:textId="6F1AF3FE" w:rsidR="00CD0D6C" w:rsidRDefault="00CD0D6C" w:rsidP="00CD0D6C">
      <w:pPr>
        <w:pStyle w:val="ListParagraph"/>
        <w:numPr>
          <w:ilvl w:val="0"/>
          <w:numId w:val="6"/>
        </w:numPr>
      </w:pPr>
      <w:r>
        <w:t>Unit Testing on Pause Menu Functions assigned to (Team 2) to be completed by 21/05/2020.</w:t>
      </w:r>
    </w:p>
    <w:p w14:paraId="76E99E98" w14:textId="3F5D6D02" w:rsidR="00CD0D6C" w:rsidRDefault="00CD0D6C" w:rsidP="00CD0D6C">
      <w:pPr>
        <w:pStyle w:val="ListParagraph"/>
        <w:numPr>
          <w:ilvl w:val="0"/>
          <w:numId w:val="6"/>
        </w:numPr>
      </w:pPr>
      <w:r>
        <w:t>Unit Testing on Gameplay Functions assigned to (Team 3) to be completed by 24/05/2020.</w:t>
      </w:r>
    </w:p>
    <w:p w14:paraId="63C9386D" w14:textId="1B95788F" w:rsidR="00CD0D6C" w:rsidRDefault="00531D4A" w:rsidP="00CD0D6C">
      <w:pPr>
        <w:pStyle w:val="ListParagraph"/>
        <w:numPr>
          <w:ilvl w:val="0"/>
          <w:numId w:val="6"/>
        </w:numPr>
      </w:pPr>
      <w:r>
        <w:t>Integration Testing on Main Menu and Gameplay assigned to (Team 1 and Team 3) to be completed by 26/05/2020.</w:t>
      </w:r>
    </w:p>
    <w:p w14:paraId="2CCF479E" w14:textId="666D3CC9" w:rsidR="00531D4A" w:rsidRDefault="00531D4A" w:rsidP="00531D4A">
      <w:pPr>
        <w:pStyle w:val="ListParagraph"/>
        <w:numPr>
          <w:ilvl w:val="0"/>
          <w:numId w:val="6"/>
        </w:numPr>
      </w:pPr>
      <w:r>
        <w:t>Integration Testing on Pause Menu and Gameplay assigned to (Team 2 and Team 4) to be completed by 26/05/2020.</w:t>
      </w:r>
    </w:p>
    <w:p w14:paraId="34AC0F61" w14:textId="60A529F2" w:rsidR="00531D4A" w:rsidRDefault="00531D4A" w:rsidP="00531D4A">
      <w:pPr>
        <w:pStyle w:val="ListParagraph"/>
        <w:numPr>
          <w:ilvl w:val="0"/>
          <w:numId w:val="6"/>
        </w:numPr>
      </w:pPr>
      <w:r>
        <w:lastRenderedPageBreak/>
        <w:t>Integration Testing on Main Menu, Pause Menu and Gameplay assigned to (Team 1, Team 2 and Team 3) to be completed by 28/05/2020.</w:t>
      </w:r>
    </w:p>
    <w:p w14:paraId="3B47120A" w14:textId="1F6AC3F4" w:rsidR="00071C88" w:rsidRDefault="00071C88" w:rsidP="00531D4A">
      <w:pPr>
        <w:pStyle w:val="ListParagraph"/>
        <w:numPr>
          <w:ilvl w:val="0"/>
          <w:numId w:val="6"/>
        </w:numPr>
      </w:pPr>
      <w:r w:rsidRPr="00071C88">
        <w:t>Performance and Stress Testing</w:t>
      </w:r>
      <w:r>
        <w:t xml:space="preserve"> assigned to (Team 1) to be completed by 29/05/2020.</w:t>
      </w:r>
    </w:p>
    <w:p w14:paraId="5DEC187E" w14:textId="4AE0BB3A" w:rsidR="00071C88" w:rsidRDefault="00071C88" w:rsidP="00531D4A">
      <w:pPr>
        <w:pStyle w:val="ListParagraph"/>
        <w:numPr>
          <w:ilvl w:val="0"/>
          <w:numId w:val="6"/>
        </w:numPr>
      </w:pPr>
      <w:r>
        <w:t>User Acceptance Testing to be completed by 10/06/2020.</w:t>
      </w:r>
    </w:p>
    <w:p w14:paraId="2A7B7710" w14:textId="2568BF03" w:rsidR="00071C88" w:rsidRDefault="00071C88" w:rsidP="00531D4A">
      <w:pPr>
        <w:pStyle w:val="ListParagraph"/>
        <w:numPr>
          <w:ilvl w:val="0"/>
          <w:numId w:val="6"/>
        </w:numPr>
      </w:pPr>
      <w:r>
        <w:br/>
      </w:r>
      <w:r>
        <w:br/>
      </w:r>
    </w:p>
    <w:p w14:paraId="0AEF9D0D" w14:textId="38139C49" w:rsidR="00071C88" w:rsidRDefault="00071C88" w:rsidP="00071C88">
      <w:pPr>
        <w:spacing w:after="200"/>
      </w:pPr>
      <w:r>
        <w:br w:type="page"/>
      </w:r>
    </w:p>
    <w:p w14:paraId="503EC124" w14:textId="4F4F6EDF" w:rsidR="00531D4A" w:rsidRDefault="00071C88" w:rsidP="00071C88">
      <w:pPr>
        <w:pStyle w:val="Heading2"/>
      </w:pPr>
      <w:r w:rsidRPr="00071C88">
        <w:lastRenderedPageBreak/>
        <w:t>TESTING STRATEGY</w:t>
      </w:r>
    </w:p>
    <w:p w14:paraId="355D2F63" w14:textId="414C028B" w:rsidR="00071C88" w:rsidRDefault="00071C88" w:rsidP="00071C88">
      <w:pPr>
        <w:pStyle w:val="Heading4"/>
      </w:pPr>
      <w:r w:rsidRPr="00071C88">
        <w:t>Unit Testing</w:t>
      </w:r>
    </w:p>
    <w:p w14:paraId="2D2A2AC6" w14:textId="77777777" w:rsidR="00071C88" w:rsidRDefault="00071C88" w:rsidP="00071C88">
      <w:pPr>
        <w:pStyle w:val="Heading4"/>
      </w:pPr>
      <w:r>
        <w:t>TEST 1</w:t>
      </w:r>
    </w:p>
    <w:p w14:paraId="610D7E74" w14:textId="77777777" w:rsidR="00FD5348" w:rsidRDefault="00071C88" w:rsidP="00FD5348">
      <w:r w:rsidRPr="00FD5348">
        <w:rPr>
          <w:b/>
          <w:bCs/>
        </w:rPr>
        <w:t>Test Objective:</w:t>
      </w:r>
      <w:r>
        <w:t xml:space="preserve">   </w:t>
      </w:r>
      <w:r w:rsidR="00FD5348" w:rsidRPr="00FD5348">
        <w:t>Test whether the "Play Game" button on the Main Menu functions appropriately</w:t>
      </w:r>
      <w:r w:rsidR="00FD5348">
        <w:t>.</w:t>
      </w:r>
    </w:p>
    <w:p w14:paraId="5AD6A4EF" w14:textId="77777777" w:rsidR="00BB0046" w:rsidRDefault="00071C88" w:rsidP="00BB0046">
      <w:r w:rsidRPr="00FD5348">
        <w:rPr>
          <w:b/>
          <w:bCs/>
        </w:rPr>
        <w:t>Test Description:</w:t>
      </w:r>
      <w:r>
        <w:t xml:space="preserve">   The "</w:t>
      </w:r>
      <w:r w:rsidR="00FD5348" w:rsidRPr="00FD5348">
        <w:t>Play Game</w:t>
      </w:r>
      <w:r>
        <w:t xml:space="preserve">" button will be clicked by the tester and they will assess whether it is behaving as well (also as fast) as it should behave, ensuring that the </w:t>
      </w:r>
      <w:r w:rsidR="00FD5348">
        <w:t>Game</w:t>
      </w:r>
      <w:r>
        <w:t xml:space="preserve"> has loaded appropriately</w:t>
      </w:r>
      <w:r w:rsidR="00FD5348">
        <w:t>.</w:t>
      </w:r>
    </w:p>
    <w:p w14:paraId="79EEE5C2" w14:textId="27BFC69E" w:rsidR="006E385E" w:rsidRDefault="00071C88" w:rsidP="006E385E">
      <w:r w:rsidRPr="00BB0046">
        <w:rPr>
          <w:b/>
          <w:bCs/>
        </w:rPr>
        <w:t>Expected Results:</w:t>
      </w:r>
      <w:r>
        <w:t xml:space="preserve">   This test will show the </w:t>
      </w:r>
      <w:r w:rsidR="00BB0046">
        <w:t>Game’s</w:t>
      </w:r>
      <w:r>
        <w:t xml:space="preserve"> </w:t>
      </w:r>
      <w:r w:rsidR="002E0684">
        <w:t>first</w:t>
      </w:r>
      <w:r>
        <w:t xml:space="preserve"> level on the screen</w:t>
      </w:r>
      <w:r w:rsidR="002E0684">
        <w:t>,</w:t>
      </w:r>
      <w:r>
        <w:t xml:space="preserve"> </w:t>
      </w:r>
      <w:r w:rsidR="002E0684">
        <w:t xml:space="preserve">text will appear on-screen informing the player of the control </w:t>
      </w:r>
      <w:proofErr w:type="spellStart"/>
      <w:r w:rsidR="002E0684">
        <w:t>screen.T</w:t>
      </w:r>
      <w:r>
        <w:t>he</w:t>
      </w:r>
      <w:proofErr w:type="spellEnd"/>
      <w:r>
        <w:t xml:space="preserve"> proper number of </w:t>
      </w:r>
      <w:r w:rsidR="006E385E">
        <w:t>players</w:t>
      </w:r>
      <w:r w:rsidR="00BB0046">
        <w:t xml:space="preserve"> lives and boss lives</w:t>
      </w:r>
      <w:r>
        <w:t xml:space="preserve"> </w:t>
      </w:r>
      <w:r w:rsidR="00BB0046">
        <w:t>displayed</w:t>
      </w:r>
      <w:r>
        <w:t xml:space="preserve"> to the player at the start and the enemies will begin to assault the </w:t>
      </w:r>
      <w:r w:rsidR="00BB0046">
        <w:t>player</w:t>
      </w:r>
      <w:r>
        <w:t xml:space="preserve"> as normally</w:t>
      </w:r>
      <w:r w:rsidR="00BB0046">
        <w:t>.</w:t>
      </w:r>
    </w:p>
    <w:p w14:paraId="2D73AAC2" w14:textId="77777777" w:rsidR="006E385E" w:rsidRDefault="006E385E" w:rsidP="006E385E"/>
    <w:p w14:paraId="15D0B590" w14:textId="5CF13B10" w:rsidR="00071C88" w:rsidRDefault="00071C88" w:rsidP="006E385E">
      <w:pPr>
        <w:pStyle w:val="Heading4"/>
      </w:pPr>
      <w:r>
        <w:t>TEST 2</w:t>
      </w:r>
    </w:p>
    <w:p w14:paraId="636C90F2" w14:textId="7EAC5FA1" w:rsidR="006E385E" w:rsidRDefault="00071C88" w:rsidP="006E385E">
      <w:r w:rsidRPr="006E385E">
        <w:rPr>
          <w:b/>
          <w:bCs/>
        </w:rPr>
        <w:t>Test Objective:</w:t>
      </w:r>
      <w:r>
        <w:t xml:space="preserve"> </w:t>
      </w:r>
      <w:r w:rsidR="002E0684">
        <w:t xml:space="preserve"> Test whether the "settings" button functions appropriately and that its contents function appropriately - i.e., the option to turn sounds/music on/off, the button that takes you to the high scores screen (which will tell the user their longest-lasting times from infinite mode), and the button that takes you to the achievements screen</w:t>
      </w:r>
    </w:p>
    <w:p w14:paraId="0E786E2A" w14:textId="35DDAFCB" w:rsidR="006E385E" w:rsidRDefault="00E34C21" w:rsidP="006E385E">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52925F40" w14:textId="6F1AFB16" w:rsidR="00071C88" w:rsidRDefault="00A55172" w:rsidP="006E385E">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  </w:t>
      </w:r>
    </w:p>
    <w:p w14:paraId="0FDE6792" w14:textId="77777777" w:rsidR="00071C88" w:rsidRDefault="00071C88" w:rsidP="006E385E"/>
    <w:p w14:paraId="6238007D" w14:textId="77777777" w:rsidR="00071C88" w:rsidRDefault="00071C88" w:rsidP="006E385E"/>
    <w:p w14:paraId="19779AF2" w14:textId="77777777" w:rsidR="00071C88" w:rsidRPr="00E435BE" w:rsidRDefault="00071C88" w:rsidP="006E385E">
      <w:pPr>
        <w:rPr>
          <w:b/>
          <w:bCs/>
        </w:rPr>
      </w:pPr>
      <w:r w:rsidRPr="00E435BE">
        <w:rPr>
          <w:b/>
          <w:bCs/>
        </w:rPr>
        <w:t>TEST 3</w:t>
      </w:r>
    </w:p>
    <w:p w14:paraId="75906BD0" w14:textId="501390F4" w:rsidR="00071C88" w:rsidRDefault="00071C88" w:rsidP="006E385E">
      <w:r w:rsidRPr="00E435BE">
        <w:rPr>
          <w:b/>
          <w:bCs/>
        </w:rPr>
        <w:t>Test Objective</w:t>
      </w:r>
      <w:r>
        <w:t>:   Test whether the "</w:t>
      </w:r>
      <w:r w:rsidR="00E435BE">
        <w:t>Load</w:t>
      </w:r>
      <w:r>
        <w:t xml:space="preserve"> Game" button functions appropriately when no prior game exists</w:t>
      </w:r>
    </w:p>
    <w:p w14:paraId="69B29A11" w14:textId="77777777" w:rsidR="00CA1B2E" w:rsidRDefault="00071C88" w:rsidP="006E385E">
      <w:r w:rsidRPr="00E435BE">
        <w:rPr>
          <w:b/>
          <w:bCs/>
        </w:rPr>
        <w:t>Test Description:</w:t>
      </w:r>
      <w:r>
        <w:t xml:space="preserve">   When the "</w:t>
      </w:r>
      <w:r w:rsidR="00E435BE">
        <w:t>Load Game</w:t>
      </w:r>
      <w:r>
        <w:t>" button is clicked on the Main Menu, the tester will ensure that "</w:t>
      </w:r>
      <w:r w:rsidR="00E435BE" w:rsidRPr="00E435BE">
        <w:t xml:space="preserve"> </w:t>
      </w:r>
      <w:r w:rsidR="00E435BE">
        <w:t xml:space="preserve">Load </w:t>
      </w:r>
      <w:r>
        <w:t>Game" does nothing when there IS NO prior saved data and the button will be grayed out</w:t>
      </w:r>
      <w:r w:rsidR="00CA1B2E">
        <w:t>.</w:t>
      </w:r>
      <w:bookmarkStart w:id="0" w:name="_GoBack"/>
      <w:bookmarkEnd w:id="0"/>
    </w:p>
    <w:p w14:paraId="007581E4" w14:textId="3C854185" w:rsidR="00071C88" w:rsidRDefault="00071C88" w:rsidP="006E385E">
      <w:r w:rsidRPr="00CA1B2E">
        <w:rPr>
          <w:b/>
          <w:bCs/>
        </w:rPr>
        <w:lastRenderedPageBreak/>
        <w:t>Expected Results:</w:t>
      </w:r>
      <w:r>
        <w:t xml:space="preserve">   If no prior saved game data exists, then the "</w:t>
      </w:r>
      <w:r w:rsidR="00CA1B2E">
        <w:t>Load</w:t>
      </w:r>
      <w:r>
        <w:t xml:space="preserve"> Game" button will be grayed-out and the button should serve no real purpose other than to inform the player that no prior saved game data exists</w:t>
      </w:r>
      <w:r w:rsidR="00CA1B2E">
        <w:t>.</w:t>
      </w:r>
    </w:p>
    <w:p w14:paraId="5F2F6CF2" w14:textId="397373C1" w:rsidR="00CA1B2E" w:rsidRDefault="00CA1B2E" w:rsidP="006E385E"/>
    <w:p w14:paraId="1D2C85E9" w14:textId="77777777" w:rsidR="00CA1B2E" w:rsidRDefault="00CA1B2E" w:rsidP="006E385E"/>
    <w:p w14:paraId="3704BA2E" w14:textId="77777777" w:rsidR="00071C88" w:rsidRDefault="00071C88" w:rsidP="00071C88">
      <w:pPr>
        <w:pStyle w:val="Heading4"/>
      </w:pPr>
    </w:p>
    <w:p w14:paraId="4B6752F3" w14:textId="77777777" w:rsidR="00071C88" w:rsidRDefault="00071C88" w:rsidP="00071C88">
      <w:pPr>
        <w:pStyle w:val="Heading4"/>
      </w:pPr>
    </w:p>
    <w:p w14:paraId="55E60A38" w14:textId="77777777" w:rsidR="00071C88" w:rsidRDefault="00071C88" w:rsidP="00071C88">
      <w:pPr>
        <w:pStyle w:val="Heading4"/>
      </w:pPr>
    </w:p>
    <w:sectPr w:rsidR="00071C88"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7FC8E" w14:textId="77777777" w:rsidR="006830D8" w:rsidRDefault="006830D8" w:rsidP="004B7E44">
      <w:r>
        <w:separator/>
      </w:r>
    </w:p>
  </w:endnote>
  <w:endnote w:type="continuationSeparator" w:id="0">
    <w:p w14:paraId="127284EE" w14:textId="77777777" w:rsidR="006830D8" w:rsidRDefault="006830D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58AA5" w14:textId="77777777" w:rsidR="006830D8" w:rsidRDefault="006830D8" w:rsidP="004B7E44">
      <w:r>
        <w:separator/>
      </w:r>
    </w:p>
  </w:footnote>
  <w:footnote w:type="continuationSeparator" w:id="0">
    <w:p w14:paraId="4F56F334" w14:textId="77777777" w:rsidR="006830D8" w:rsidRDefault="006830D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73CB8D6" w14:textId="77777777" w:rsidTr="004B7E44">
      <w:trPr>
        <w:trHeight w:val="1318"/>
      </w:trPr>
      <w:tc>
        <w:tcPr>
          <w:tcW w:w="12210" w:type="dxa"/>
          <w:tcBorders>
            <w:top w:val="nil"/>
            <w:left w:val="nil"/>
            <w:bottom w:val="nil"/>
            <w:right w:val="nil"/>
          </w:tcBorders>
        </w:tcPr>
        <w:p w14:paraId="25479C1D" w14:textId="77777777" w:rsidR="004B7E44" w:rsidRDefault="004B7E4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kwqwUAhUiabiwAAAA="/>
  </w:docVars>
  <w:rsids>
    <w:rsidRoot w:val="00F35CA9"/>
    <w:rsid w:val="00071C88"/>
    <w:rsid w:val="001611DE"/>
    <w:rsid w:val="00250698"/>
    <w:rsid w:val="00293B83"/>
    <w:rsid w:val="002C052A"/>
    <w:rsid w:val="002E0684"/>
    <w:rsid w:val="00301EA7"/>
    <w:rsid w:val="00422B2E"/>
    <w:rsid w:val="004B7E44"/>
    <w:rsid w:val="004D5252"/>
    <w:rsid w:val="004F2B86"/>
    <w:rsid w:val="00531D4A"/>
    <w:rsid w:val="00553026"/>
    <w:rsid w:val="005A718F"/>
    <w:rsid w:val="006830D8"/>
    <w:rsid w:val="006A3CE7"/>
    <w:rsid w:val="006A5205"/>
    <w:rsid w:val="006E385E"/>
    <w:rsid w:val="007516CF"/>
    <w:rsid w:val="007A7413"/>
    <w:rsid w:val="0089031A"/>
    <w:rsid w:val="008B33BC"/>
    <w:rsid w:val="008D50A5"/>
    <w:rsid w:val="009120E9"/>
    <w:rsid w:val="00945900"/>
    <w:rsid w:val="009C396C"/>
    <w:rsid w:val="00A43505"/>
    <w:rsid w:val="00A55172"/>
    <w:rsid w:val="00B01F54"/>
    <w:rsid w:val="00B572B4"/>
    <w:rsid w:val="00BB0046"/>
    <w:rsid w:val="00C30D50"/>
    <w:rsid w:val="00C36D32"/>
    <w:rsid w:val="00CA1B2E"/>
    <w:rsid w:val="00CD0D6C"/>
    <w:rsid w:val="00DB26A7"/>
    <w:rsid w:val="00DB73A8"/>
    <w:rsid w:val="00DE1DBE"/>
    <w:rsid w:val="00E34C21"/>
    <w:rsid w:val="00E435BE"/>
    <w:rsid w:val="00E66BB1"/>
    <w:rsid w:val="00E76CAD"/>
    <w:rsid w:val="00E94B5F"/>
    <w:rsid w:val="00E952C5"/>
    <w:rsid w:val="00F35CA9"/>
    <w:rsid w:val="00FD5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0D6C"/>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semiHidden/>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LuqmanFarooq/Software-Testing-Test-Planning-Project"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419</TotalTime>
  <Pages>6</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11</cp:revision>
  <dcterms:created xsi:type="dcterms:W3CDTF">2020-05-06T18:30:00Z</dcterms:created>
  <dcterms:modified xsi:type="dcterms:W3CDTF">2020-05-13T22:20:00Z</dcterms:modified>
</cp:coreProperties>
</file>