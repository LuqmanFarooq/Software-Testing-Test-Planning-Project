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1B60F8" w14:textId="7A9C242E" w:rsidR="004B7E44" w:rsidRPr="00FE12DA" w:rsidRDefault="00E952C5" w:rsidP="00FE12DA">
                                  <w:pPr>
                                    <w:rPr>
                                      <w:sz w:val="48"/>
                                      <w:szCs w:val="48"/>
                                    </w:rPr>
                                  </w:pPr>
                                  <w:r w:rsidRPr="00FE12DA">
                                    <w:rPr>
                                      <w:sz w:val="48"/>
                                      <w:szCs w:val="48"/>
                                    </w:rPr>
                                    <w:t>GitHub Repository</w:t>
                                  </w:r>
                                </w:p>
                                <w:p w14:paraId="5463C835" w14:textId="77777777" w:rsidR="00000000" w:rsidRDefault="00252709"/>
                                <w:p w14:paraId="1304895A" w14:textId="77777777" w:rsidR="004B7E44" w:rsidRPr="004B7E44" w:rsidRDefault="00E952C5" w:rsidP="006A3B10">
                                  <w:bookmarkStart w:id="0" w:name="_Toc40308893"/>
                                  <w:r>
                                    <w:t>GitHub Repository</w:t>
                                  </w:r>
                                  <w:bookmarkEnd w:id="0"/>
                                </w:p>
                                <w:p w14:paraId="3015EAFB" w14:textId="77777777" w:rsidR="00000000" w:rsidRDefault="00252709"/>
                                <w:p w14:paraId="112B4E54" w14:textId="53E47C3E" w:rsidR="004B7E44" w:rsidRPr="004B7E44" w:rsidRDefault="00E952C5" w:rsidP="00556B51">
                                  <w:bookmarkStart w:id="1" w:name="_Toc40308894"/>
                                  <w:r>
                                    <w:t>GitHub Repository</w:t>
                                  </w:r>
                                  <w:bookmarkEnd w:id="1"/>
                                </w:p>
                                <w:p w14:paraId="45689893" w14:textId="77777777" w:rsidR="00000000" w:rsidRDefault="00252709"/>
                                <w:p w14:paraId="72DA5CA2" w14:textId="58B211BF" w:rsidR="004B7E44" w:rsidRPr="004B7E44" w:rsidRDefault="00E952C5" w:rsidP="006A3B10">
                                  <w:bookmarkStart w:id="2" w:name="_Toc40308895"/>
                                  <w:r>
                                    <w:t>GitHub Repository</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B1B60F8" w14:textId="7A9C242E" w:rsidR="004B7E44" w:rsidRPr="00FE12DA" w:rsidRDefault="00E952C5" w:rsidP="00FE12DA">
                            <w:pPr>
                              <w:rPr>
                                <w:sz w:val="48"/>
                                <w:szCs w:val="48"/>
                              </w:rPr>
                            </w:pPr>
                            <w:r w:rsidRPr="00FE12DA">
                              <w:rPr>
                                <w:sz w:val="48"/>
                                <w:szCs w:val="48"/>
                              </w:rPr>
                              <w:t>GitHub Repository</w:t>
                            </w:r>
                          </w:p>
                          <w:p w14:paraId="5463C835" w14:textId="77777777" w:rsidR="00000000" w:rsidRDefault="00252709"/>
                          <w:p w14:paraId="1304895A" w14:textId="77777777" w:rsidR="004B7E44" w:rsidRPr="004B7E44" w:rsidRDefault="00E952C5" w:rsidP="006A3B10">
                            <w:bookmarkStart w:id="3" w:name="_Toc40308893"/>
                            <w:r>
                              <w:t>GitHub Repository</w:t>
                            </w:r>
                            <w:bookmarkEnd w:id="3"/>
                          </w:p>
                          <w:p w14:paraId="3015EAFB" w14:textId="77777777" w:rsidR="00000000" w:rsidRDefault="00252709"/>
                          <w:p w14:paraId="112B4E54" w14:textId="53E47C3E" w:rsidR="004B7E44" w:rsidRPr="004B7E44" w:rsidRDefault="00E952C5" w:rsidP="00556B51">
                            <w:bookmarkStart w:id="4" w:name="_Toc40308894"/>
                            <w:r>
                              <w:t>GitHub Repository</w:t>
                            </w:r>
                            <w:bookmarkEnd w:id="4"/>
                          </w:p>
                          <w:p w14:paraId="45689893" w14:textId="77777777" w:rsidR="00000000" w:rsidRDefault="00252709"/>
                          <w:p w14:paraId="72DA5CA2" w14:textId="58B211BF" w:rsidR="004B7E44" w:rsidRPr="004B7E44" w:rsidRDefault="00E952C5" w:rsidP="006A3B10">
                            <w:bookmarkStart w:id="5" w:name="_Toc40308895"/>
                            <w:r>
                              <w:t>GitHub Repository</w:t>
                            </w:r>
                            <w:bookmarkEnd w:id="5"/>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593573E6" w14:textId="2F4F7FA1" w:rsidR="004B7E44" w:rsidRPr="00422B2E" w:rsidRDefault="00252709" w:rsidP="004B7E44">
                                  <w:pPr>
                                    <w:rPr>
                                      <w:color w:val="FFFF00"/>
                                    </w:rPr>
                                  </w:pPr>
                                  <w:hyperlink r:id="rId8" w:history="1">
                                    <w:r w:rsidR="00E952C5" w:rsidRPr="00422B2E">
                                      <w:rPr>
                                        <w:rStyle w:val="Hyperlink"/>
                                        <w:color w:val="FFFF00"/>
                                      </w:rPr>
                                      <w:t>https://github.com/LuqmanFarooq/Software-Testing-Test-Planning-Project</w:t>
                                    </w:r>
                                  </w:hyperlink>
                                </w:p>
                                <w:p w14:paraId="72AC19E4" w14:textId="77777777" w:rsidR="00000000" w:rsidRDefault="00252709"/>
                                <w:p w14:paraId="4F6A29C7" w14:textId="77777777" w:rsidR="004B7E44" w:rsidRPr="00422B2E" w:rsidRDefault="00252709" w:rsidP="004B7E44">
                                  <w:pPr>
                                    <w:rPr>
                                      <w:color w:val="FFFF00"/>
                                    </w:rPr>
                                  </w:pPr>
                                  <w:hyperlink r:id="rId9" w:history="1">
                                    <w:r w:rsidR="00E952C5" w:rsidRPr="00422B2E">
                                      <w:rPr>
                                        <w:rStyle w:val="Hyperlink"/>
                                        <w:color w:val="FFFF00"/>
                                      </w:rPr>
                                      <w:t>https://github.com/LuqmanFarooq/Software-Testing-Test-Planning-Project</w:t>
                                    </w:r>
                                  </w:hyperlink>
                                </w:p>
                                <w:p w14:paraId="36D18B23" w14:textId="77777777" w:rsidR="00000000" w:rsidRDefault="00252709"/>
                                <w:p w14:paraId="5B3267C4" w14:textId="1FD3A15F" w:rsidR="004B7E44" w:rsidRPr="00422B2E" w:rsidRDefault="00252709" w:rsidP="004B7E44">
                                  <w:pPr>
                                    <w:rPr>
                                      <w:color w:val="FFFF00"/>
                                    </w:rPr>
                                  </w:pPr>
                                  <w:hyperlink r:id="rId10" w:history="1">
                                    <w:r w:rsidR="00E952C5" w:rsidRPr="00422B2E">
                                      <w:rPr>
                                        <w:rStyle w:val="Hyperlink"/>
                                        <w:color w:val="FFFF00"/>
                                      </w:rPr>
                                      <w:t>https://github.com/LuqmanFarooq/Software-Testing-Test-Planning-Project</w:t>
                                    </w:r>
                                  </w:hyperlink>
                                </w:p>
                                <w:p w14:paraId="37C3C097" w14:textId="77777777" w:rsidR="00000000" w:rsidRDefault="00252709"/>
                                <w:p w14:paraId="6A9627F1" w14:textId="6BC03A64" w:rsidR="004B7E44" w:rsidRPr="00422B2E" w:rsidRDefault="00252709" w:rsidP="004B7E44">
                                  <w:pPr>
                                    <w:rPr>
                                      <w:color w:val="FFFF00"/>
                                    </w:rPr>
                                  </w:pPr>
                                  <w:hyperlink r:id="rId11"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593573E6" w14:textId="2F4F7FA1" w:rsidR="004B7E44" w:rsidRPr="00422B2E" w:rsidRDefault="00252709" w:rsidP="004B7E44">
                            <w:pPr>
                              <w:rPr>
                                <w:color w:val="FFFF00"/>
                              </w:rPr>
                            </w:pPr>
                            <w:hyperlink r:id="rId12" w:history="1">
                              <w:r w:rsidR="00E952C5" w:rsidRPr="00422B2E">
                                <w:rPr>
                                  <w:rStyle w:val="Hyperlink"/>
                                  <w:color w:val="FFFF00"/>
                                </w:rPr>
                                <w:t>https://github.com/LuqmanFarooq/Software-Testing-Test-Planning-Project</w:t>
                              </w:r>
                            </w:hyperlink>
                          </w:p>
                          <w:p w14:paraId="72AC19E4" w14:textId="77777777" w:rsidR="00000000" w:rsidRDefault="00252709"/>
                          <w:p w14:paraId="4F6A29C7" w14:textId="77777777" w:rsidR="004B7E44" w:rsidRPr="00422B2E" w:rsidRDefault="00252709" w:rsidP="004B7E44">
                            <w:pPr>
                              <w:rPr>
                                <w:color w:val="FFFF00"/>
                              </w:rPr>
                            </w:pPr>
                            <w:hyperlink r:id="rId13" w:history="1">
                              <w:r w:rsidR="00E952C5" w:rsidRPr="00422B2E">
                                <w:rPr>
                                  <w:rStyle w:val="Hyperlink"/>
                                  <w:color w:val="FFFF00"/>
                                </w:rPr>
                                <w:t>https://github.com/LuqmanFarooq/Software-Testing-Test-Planning-Project</w:t>
                              </w:r>
                            </w:hyperlink>
                          </w:p>
                          <w:p w14:paraId="36D18B23" w14:textId="77777777" w:rsidR="00000000" w:rsidRDefault="00252709"/>
                          <w:p w14:paraId="5B3267C4" w14:textId="1FD3A15F" w:rsidR="004B7E44" w:rsidRPr="00422B2E" w:rsidRDefault="00252709" w:rsidP="004B7E44">
                            <w:pPr>
                              <w:rPr>
                                <w:color w:val="FFFF00"/>
                              </w:rPr>
                            </w:pPr>
                            <w:hyperlink r:id="rId14" w:history="1">
                              <w:r w:rsidR="00E952C5" w:rsidRPr="00422B2E">
                                <w:rPr>
                                  <w:rStyle w:val="Hyperlink"/>
                                  <w:color w:val="FFFF00"/>
                                </w:rPr>
                                <w:t>https://github.com/LuqmanFarooq/Software-Testing-Test-Planning-Project</w:t>
                              </w:r>
                            </w:hyperlink>
                          </w:p>
                          <w:p w14:paraId="37C3C097" w14:textId="77777777" w:rsidR="00000000" w:rsidRDefault="00252709"/>
                          <w:p w14:paraId="6A9627F1" w14:textId="6BC03A64" w:rsidR="004B7E44" w:rsidRPr="00422B2E" w:rsidRDefault="00252709" w:rsidP="004B7E44">
                            <w:pPr>
                              <w:rPr>
                                <w:color w:val="FFFF00"/>
                              </w:rPr>
                            </w:pPr>
                            <w:hyperlink r:id="rId15"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DD62C5B" w14:textId="0F34B0A9" w:rsidR="004B7E44" w:rsidRDefault="00E952C5" w:rsidP="004B7E44">
                                  <w:r>
                                    <w:t>Muhammad Luqman</w:t>
                                  </w:r>
                                </w:p>
                                <w:p w14:paraId="0C705A7B" w14:textId="77777777" w:rsidR="004B7E44" w:rsidRPr="004B7E44" w:rsidRDefault="00E952C5" w:rsidP="004B7E44">
                                  <w:r>
                                    <w:t>G00353385</w:t>
                                  </w:r>
                                </w:p>
                                <w:p w14:paraId="4D4BD5BB" w14:textId="77777777" w:rsidR="00000000" w:rsidRDefault="00252709"/>
                                <w:p w14:paraId="715357D9" w14:textId="77777777" w:rsidR="004B7E44" w:rsidRDefault="00E952C5" w:rsidP="004B7E44">
                                  <w:r>
                                    <w:t>Muhammad Luqman</w:t>
                                  </w:r>
                                </w:p>
                                <w:p w14:paraId="255E15C5" w14:textId="77777777" w:rsidR="004B7E44" w:rsidRPr="004B7E44" w:rsidRDefault="00E952C5" w:rsidP="004B7E44">
                                  <w:r>
                                    <w:t>G00353385</w:t>
                                  </w:r>
                                </w:p>
                                <w:p w14:paraId="2575FCD0" w14:textId="77777777" w:rsidR="00000000" w:rsidRDefault="00252709"/>
                                <w:p w14:paraId="6A794E6F" w14:textId="77777777" w:rsidR="004B7E44" w:rsidRDefault="00E952C5" w:rsidP="004B7E44">
                                  <w:r>
                                    <w:t>Muhammad Luqman</w:t>
                                  </w:r>
                                </w:p>
                                <w:p w14:paraId="4AC2D802" w14:textId="77777777" w:rsidR="004B7E44" w:rsidRPr="004B7E44" w:rsidRDefault="00E952C5" w:rsidP="004B7E44">
                                  <w:r>
                                    <w:t>G00353385</w:t>
                                  </w:r>
                                </w:p>
                                <w:p w14:paraId="2FE59CD8" w14:textId="77777777" w:rsidR="00000000" w:rsidRDefault="00252709"/>
                                <w:p w14:paraId="66CE8A83" w14:textId="77777777"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2DD62C5B" w14:textId="0F34B0A9" w:rsidR="004B7E44" w:rsidRDefault="00E952C5" w:rsidP="004B7E44">
                            <w:r>
                              <w:t>Muhammad Luqman</w:t>
                            </w:r>
                          </w:p>
                          <w:p w14:paraId="0C705A7B" w14:textId="77777777" w:rsidR="004B7E44" w:rsidRPr="004B7E44" w:rsidRDefault="00E952C5" w:rsidP="004B7E44">
                            <w:r>
                              <w:t>G00353385</w:t>
                            </w:r>
                          </w:p>
                          <w:p w14:paraId="4D4BD5BB" w14:textId="77777777" w:rsidR="00000000" w:rsidRDefault="00252709"/>
                          <w:p w14:paraId="715357D9" w14:textId="77777777" w:rsidR="004B7E44" w:rsidRDefault="00E952C5" w:rsidP="004B7E44">
                            <w:r>
                              <w:t>Muhammad Luqman</w:t>
                            </w:r>
                          </w:p>
                          <w:p w14:paraId="255E15C5" w14:textId="77777777" w:rsidR="004B7E44" w:rsidRPr="004B7E44" w:rsidRDefault="00E952C5" w:rsidP="004B7E44">
                            <w:r>
                              <w:t>G00353385</w:t>
                            </w:r>
                          </w:p>
                          <w:p w14:paraId="2575FCD0" w14:textId="77777777" w:rsidR="00000000" w:rsidRDefault="00252709"/>
                          <w:p w14:paraId="6A794E6F" w14:textId="77777777" w:rsidR="004B7E44" w:rsidRDefault="00E952C5" w:rsidP="004B7E44">
                            <w:r>
                              <w:t>Muhammad Luqman</w:t>
                            </w:r>
                          </w:p>
                          <w:p w14:paraId="4AC2D802" w14:textId="77777777" w:rsidR="004B7E44" w:rsidRPr="004B7E44" w:rsidRDefault="00E952C5" w:rsidP="004B7E44">
                            <w:r>
                              <w:t>G00353385</w:t>
                            </w:r>
                          </w:p>
                          <w:p w14:paraId="2FE59CD8" w14:textId="77777777" w:rsidR="00000000" w:rsidRDefault="00252709"/>
                          <w:p w14:paraId="66CE8A83" w14:textId="77777777"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sdt>
      <w:sdtPr>
        <w:id w:val="-1736775868"/>
        <w:docPartObj>
          <w:docPartGallery w:val="Table of Contents"/>
          <w:docPartUnique/>
        </w:docPartObj>
      </w:sdtPr>
      <w:sdtEndPr>
        <w:rPr>
          <w:rFonts w:asciiTheme="minorHAnsi" w:eastAsiaTheme="minorEastAsia" w:hAnsiTheme="minorHAnsi" w:cstheme="minorBidi"/>
          <w:b/>
          <w:bCs/>
          <w:noProof/>
          <w:color w:val="auto"/>
          <w:sz w:val="28"/>
          <w:szCs w:val="22"/>
        </w:rPr>
      </w:sdtEndPr>
      <w:sdtContent>
        <w:p w14:paraId="4DFF93CF" w14:textId="3AEDB4CB" w:rsidR="002C6B46" w:rsidRDefault="002C6B46">
          <w:pPr>
            <w:pStyle w:val="TOCHeading"/>
          </w:pPr>
          <w:r>
            <w:t>Table of Contents</w:t>
          </w:r>
        </w:p>
        <w:p w14:paraId="414E02C7" w14:textId="6308DCBD" w:rsidR="002C6B46" w:rsidRDefault="002C6B46">
          <w:pPr>
            <w:pStyle w:val="TOC1"/>
            <w:tabs>
              <w:tab w:val="right" w:leader="dot" w:pos="9926"/>
            </w:tabs>
            <w:rPr>
              <w:noProof/>
              <w:sz w:val="22"/>
              <w:lang w:val="en-GB" w:eastAsia="en-GB"/>
            </w:rPr>
          </w:pPr>
          <w:r>
            <w:fldChar w:fldCharType="begin"/>
          </w:r>
          <w:r>
            <w:instrText xml:space="preserve"> TOC \o "1-3" \h \z \u </w:instrText>
          </w:r>
          <w:r>
            <w:fldChar w:fldCharType="separate"/>
          </w:r>
          <w:hyperlink w:anchor="_Toc40309422" w:history="1">
            <w:r w:rsidRPr="00C572BD">
              <w:rPr>
                <w:rStyle w:val="Hyperlink"/>
                <w:noProof/>
              </w:rPr>
              <w:t>INTRODUCTION</w:t>
            </w:r>
            <w:r>
              <w:rPr>
                <w:noProof/>
                <w:webHidden/>
              </w:rPr>
              <w:tab/>
            </w:r>
            <w:r>
              <w:rPr>
                <w:noProof/>
                <w:webHidden/>
              </w:rPr>
              <w:fldChar w:fldCharType="begin"/>
            </w:r>
            <w:r>
              <w:rPr>
                <w:noProof/>
                <w:webHidden/>
              </w:rPr>
              <w:instrText xml:space="preserve"> PAGEREF _Toc40309422 \h </w:instrText>
            </w:r>
            <w:r>
              <w:rPr>
                <w:noProof/>
                <w:webHidden/>
              </w:rPr>
            </w:r>
            <w:r>
              <w:rPr>
                <w:noProof/>
                <w:webHidden/>
              </w:rPr>
              <w:fldChar w:fldCharType="separate"/>
            </w:r>
            <w:r>
              <w:rPr>
                <w:noProof/>
                <w:webHidden/>
              </w:rPr>
              <w:t>3</w:t>
            </w:r>
            <w:r>
              <w:rPr>
                <w:noProof/>
                <w:webHidden/>
              </w:rPr>
              <w:fldChar w:fldCharType="end"/>
            </w:r>
          </w:hyperlink>
        </w:p>
        <w:p w14:paraId="68CD50DA" w14:textId="3A8A604D" w:rsidR="002C6B46" w:rsidRDefault="002C6B46">
          <w:pPr>
            <w:pStyle w:val="TOC1"/>
            <w:tabs>
              <w:tab w:val="right" w:leader="dot" w:pos="9926"/>
            </w:tabs>
            <w:rPr>
              <w:noProof/>
              <w:sz w:val="22"/>
              <w:lang w:val="en-GB" w:eastAsia="en-GB"/>
            </w:rPr>
          </w:pPr>
          <w:hyperlink w:anchor="_Toc40309423" w:history="1">
            <w:r w:rsidRPr="00C572BD">
              <w:rPr>
                <w:rStyle w:val="Hyperlink"/>
                <w:noProof/>
              </w:rPr>
              <w:t>Objectives and Tasks</w:t>
            </w:r>
            <w:r>
              <w:rPr>
                <w:noProof/>
                <w:webHidden/>
              </w:rPr>
              <w:tab/>
            </w:r>
            <w:r>
              <w:rPr>
                <w:noProof/>
                <w:webHidden/>
              </w:rPr>
              <w:fldChar w:fldCharType="begin"/>
            </w:r>
            <w:r>
              <w:rPr>
                <w:noProof/>
                <w:webHidden/>
              </w:rPr>
              <w:instrText xml:space="preserve"> PAGEREF _Toc40309423 \h </w:instrText>
            </w:r>
            <w:r>
              <w:rPr>
                <w:noProof/>
                <w:webHidden/>
              </w:rPr>
            </w:r>
            <w:r>
              <w:rPr>
                <w:noProof/>
                <w:webHidden/>
              </w:rPr>
              <w:fldChar w:fldCharType="separate"/>
            </w:r>
            <w:r>
              <w:rPr>
                <w:noProof/>
                <w:webHidden/>
              </w:rPr>
              <w:t>5</w:t>
            </w:r>
            <w:r>
              <w:rPr>
                <w:noProof/>
                <w:webHidden/>
              </w:rPr>
              <w:fldChar w:fldCharType="end"/>
            </w:r>
          </w:hyperlink>
        </w:p>
        <w:p w14:paraId="27A39CC1" w14:textId="4F0AA48C" w:rsidR="002C6B46" w:rsidRDefault="002C6B46">
          <w:pPr>
            <w:pStyle w:val="TOC1"/>
            <w:tabs>
              <w:tab w:val="right" w:leader="dot" w:pos="9926"/>
            </w:tabs>
            <w:rPr>
              <w:noProof/>
              <w:sz w:val="22"/>
              <w:lang w:val="en-GB" w:eastAsia="en-GB"/>
            </w:rPr>
          </w:pPr>
          <w:hyperlink w:anchor="_Toc40309424" w:history="1">
            <w:r w:rsidRPr="00C572BD">
              <w:rPr>
                <w:rStyle w:val="Hyperlink"/>
                <w:noProof/>
              </w:rPr>
              <w:t>Scope</w:t>
            </w:r>
            <w:r>
              <w:rPr>
                <w:noProof/>
                <w:webHidden/>
              </w:rPr>
              <w:tab/>
            </w:r>
            <w:r>
              <w:rPr>
                <w:noProof/>
                <w:webHidden/>
              </w:rPr>
              <w:fldChar w:fldCharType="begin"/>
            </w:r>
            <w:r>
              <w:rPr>
                <w:noProof/>
                <w:webHidden/>
              </w:rPr>
              <w:instrText xml:space="preserve"> PAGEREF _Toc40309424 \h </w:instrText>
            </w:r>
            <w:r>
              <w:rPr>
                <w:noProof/>
                <w:webHidden/>
              </w:rPr>
            </w:r>
            <w:r>
              <w:rPr>
                <w:noProof/>
                <w:webHidden/>
              </w:rPr>
              <w:fldChar w:fldCharType="separate"/>
            </w:r>
            <w:r>
              <w:rPr>
                <w:noProof/>
                <w:webHidden/>
              </w:rPr>
              <w:t>5</w:t>
            </w:r>
            <w:r>
              <w:rPr>
                <w:noProof/>
                <w:webHidden/>
              </w:rPr>
              <w:fldChar w:fldCharType="end"/>
            </w:r>
          </w:hyperlink>
        </w:p>
        <w:p w14:paraId="4AC15E9F" w14:textId="6DED6066" w:rsidR="002C6B46" w:rsidRDefault="002C6B46">
          <w:pPr>
            <w:pStyle w:val="TOC1"/>
            <w:tabs>
              <w:tab w:val="right" w:leader="dot" w:pos="9926"/>
            </w:tabs>
            <w:rPr>
              <w:noProof/>
              <w:sz w:val="22"/>
              <w:lang w:val="en-GB" w:eastAsia="en-GB"/>
            </w:rPr>
          </w:pPr>
          <w:hyperlink w:anchor="_Toc40309425" w:history="1">
            <w:r w:rsidRPr="00C572BD">
              <w:rPr>
                <w:rStyle w:val="Hyperlink"/>
                <w:noProof/>
              </w:rPr>
              <w:t>TESTING STRATEGY</w:t>
            </w:r>
            <w:r>
              <w:rPr>
                <w:noProof/>
                <w:webHidden/>
              </w:rPr>
              <w:tab/>
            </w:r>
            <w:r>
              <w:rPr>
                <w:noProof/>
                <w:webHidden/>
              </w:rPr>
              <w:fldChar w:fldCharType="begin"/>
            </w:r>
            <w:r>
              <w:rPr>
                <w:noProof/>
                <w:webHidden/>
              </w:rPr>
              <w:instrText xml:space="preserve"> PAGEREF _Toc40309425 \h </w:instrText>
            </w:r>
            <w:r>
              <w:rPr>
                <w:noProof/>
                <w:webHidden/>
              </w:rPr>
            </w:r>
            <w:r>
              <w:rPr>
                <w:noProof/>
                <w:webHidden/>
              </w:rPr>
              <w:fldChar w:fldCharType="separate"/>
            </w:r>
            <w:r>
              <w:rPr>
                <w:noProof/>
                <w:webHidden/>
              </w:rPr>
              <w:t>7</w:t>
            </w:r>
            <w:r>
              <w:rPr>
                <w:noProof/>
                <w:webHidden/>
              </w:rPr>
              <w:fldChar w:fldCharType="end"/>
            </w:r>
          </w:hyperlink>
        </w:p>
        <w:p w14:paraId="7757D0AD" w14:textId="0A51DEB8" w:rsidR="002C6B46" w:rsidRDefault="002C6B46">
          <w:pPr>
            <w:pStyle w:val="TOC2"/>
            <w:tabs>
              <w:tab w:val="right" w:leader="dot" w:pos="9926"/>
            </w:tabs>
            <w:rPr>
              <w:noProof/>
              <w:sz w:val="22"/>
              <w:lang w:val="en-GB" w:eastAsia="en-GB"/>
            </w:rPr>
          </w:pPr>
          <w:hyperlink w:anchor="_Toc40309426" w:history="1">
            <w:r w:rsidRPr="00C572BD">
              <w:rPr>
                <w:rStyle w:val="Hyperlink"/>
                <w:noProof/>
              </w:rPr>
              <w:t>Description of Test Environment</w:t>
            </w:r>
            <w:r>
              <w:rPr>
                <w:noProof/>
                <w:webHidden/>
              </w:rPr>
              <w:tab/>
            </w:r>
            <w:r>
              <w:rPr>
                <w:noProof/>
                <w:webHidden/>
              </w:rPr>
              <w:fldChar w:fldCharType="begin"/>
            </w:r>
            <w:r>
              <w:rPr>
                <w:noProof/>
                <w:webHidden/>
              </w:rPr>
              <w:instrText xml:space="preserve"> PAGEREF _Toc40309426 \h </w:instrText>
            </w:r>
            <w:r>
              <w:rPr>
                <w:noProof/>
                <w:webHidden/>
              </w:rPr>
            </w:r>
            <w:r>
              <w:rPr>
                <w:noProof/>
                <w:webHidden/>
              </w:rPr>
              <w:fldChar w:fldCharType="separate"/>
            </w:r>
            <w:r>
              <w:rPr>
                <w:noProof/>
                <w:webHidden/>
              </w:rPr>
              <w:t>7</w:t>
            </w:r>
            <w:r>
              <w:rPr>
                <w:noProof/>
                <w:webHidden/>
              </w:rPr>
              <w:fldChar w:fldCharType="end"/>
            </w:r>
          </w:hyperlink>
        </w:p>
        <w:p w14:paraId="7EED71A8" w14:textId="3AD359B7" w:rsidR="002C6B46" w:rsidRDefault="002C6B46">
          <w:pPr>
            <w:pStyle w:val="TOC2"/>
            <w:tabs>
              <w:tab w:val="right" w:leader="dot" w:pos="9926"/>
            </w:tabs>
            <w:rPr>
              <w:noProof/>
              <w:sz w:val="22"/>
              <w:lang w:val="en-GB" w:eastAsia="en-GB"/>
            </w:rPr>
          </w:pPr>
          <w:hyperlink w:anchor="_Toc40309427" w:history="1">
            <w:r w:rsidRPr="00C572BD">
              <w:rPr>
                <w:rStyle w:val="Hyperlink"/>
                <w:noProof/>
              </w:rPr>
              <w:t>Unit Testing</w:t>
            </w:r>
            <w:r>
              <w:rPr>
                <w:noProof/>
                <w:webHidden/>
              </w:rPr>
              <w:tab/>
            </w:r>
            <w:r>
              <w:rPr>
                <w:noProof/>
                <w:webHidden/>
              </w:rPr>
              <w:fldChar w:fldCharType="begin"/>
            </w:r>
            <w:r>
              <w:rPr>
                <w:noProof/>
                <w:webHidden/>
              </w:rPr>
              <w:instrText xml:space="preserve"> PAGEREF _Toc40309427 \h </w:instrText>
            </w:r>
            <w:r>
              <w:rPr>
                <w:noProof/>
                <w:webHidden/>
              </w:rPr>
            </w:r>
            <w:r>
              <w:rPr>
                <w:noProof/>
                <w:webHidden/>
              </w:rPr>
              <w:fldChar w:fldCharType="separate"/>
            </w:r>
            <w:r>
              <w:rPr>
                <w:noProof/>
                <w:webHidden/>
              </w:rPr>
              <w:t>7</w:t>
            </w:r>
            <w:r>
              <w:rPr>
                <w:noProof/>
                <w:webHidden/>
              </w:rPr>
              <w:fldChar w:fldCharType="end"/>
            </w:r>
          </w:hyperlink>
        </w:p>
        <w:p w14:paraId="762E4120" w14:textId="08BA835A" w:rsidR="002C6B46" w:rsidRDefault="002C6B46">
          <w:pPr>
            <w:pStyle w:val="TOC3"/>
            <w:tabs>
              <w:tab w:val="right" w:leader="dot" w:pos="9926"/>
            </w:tabs>
            <w:rPr>
              <w:noProof/>
              <w:sz w:val="22"/>
              <w:lang w:val="en-GB" w:eastAsia="en-GB"/>
            </w:rPr>
          </w:pPr>
          <w:hyperlink w:anchor="_Toc40309428" w:history="1">
            <w:r w:rsidRPr="00C572BD">
              <w:rPr>
                <w:rStyle w:val="Hyperlink"/>
                <w:noProof/>
              </w:rPr>
              <w:t>Main Menu Unit Tests</w:t>
            </w:r>
            <w:r>
              <w:rPr>
                <w:noProof/>
                <w:webHidden/>
              </w:rPr>
              <w:tab/>
            </w:r>
            <w:r>
              <w:rPr>
                <w:noProof/>
                <w:webHidden/>
              </w:rPr>
              <w:fldChar w:fldCharType="begin"/>
            </w:r>
            <w:r>
              <w:rPr>
                <w:noProof/>
                <w:webHidden/>
              </w:rPr>
              <w:instrText xml:space="preserve"> PAGEREF _Toc40309428 \h </w:instrText>
            </w:r>
            <w:r>
              <w:rPr>
                <w:noProof/>
                <w:webHidden/>
              </w:rPr>
            </w:r>
            <w:r>
              <w:rPr>
                <w:noProof/>
                <w:webHidden/>
              </w:rPr>
              <w:fldChar w:fldCharType="separate"/>
            </w:r>
            <w:r>
              <w:rPr>
                <w:noProof/>
                <w:webHidden/>
              </w:rPr>
              <w:t>7</w:t>
            </w:r>
            <w:r>
              <w:rPr>
                <w:noProof/>
                <w:webHidden/>
              </w:rPr>
              <w:fldChar w:fldCharType="end"/>
            </w:r>
          </w:hyperlink>
        </w:p>
        <w:p w14:paraId="678555A5" w14:textId="7E38FA8D" w:rsidR="002C6B46" w:rsidRDefault="002C6B46">
          <w:pPr>
            <w:pStyle w:val="TOC3"/>
            <w:tabs>
              <w:tab w:val="right" w:leader="dot" w:pos="9926"/>
            </w:tabs>
            <w:rPr>
              <w:noProof/>
              <w:sz w:val="22"/>
              <w:lang w:val="en-GB" w:eastAsia="en-GB"/>
            </w:rPr>
          </w:pPr>
          <w:hyperlink w:anchor="_Toc40309429" w:history="1">
            <w:r w:rsidRPr="00C572BD">
              <w:rPr>
                <w:rStyle w:val="Hyperlink"/>
                <w:noProof/>
              </w:rPr>
              <w:t>Pause Menu Unit Tests:</w:t>
            </w:r>
            <w:r>
              <w:rPr>
                <w:noProof/>
                <w:webHidden/>
              </w:rPr>
              <w:tab/>
            </w:r>
            <w:r>
              <w:rPr>
                <w:noProof/>
                <w:webHidden/>
              </w:rPr>
              <w:fldChar w:fldCharType="begin"/>
            </w:r>
            <w:r>
              <w:rPr>
                <w:noProof/>
                <w:webHidden/>
              </w:rPr>
              <w:instrText xml:space="preserve"> PAGEREF _Toc40309429 \h </w:instrText>
            </w:r>
            <w:r>
              <w:rPr>
                <w:noProof/>
                <w:webHidden/>
              </w:rPr>
            </w:r>
            <w:r>
              <w:rPr>
                <w:noProof/>
                <w:webHidden/>
              </w:rPr>
              <w:fldChar w:fldCharType="separate"/>
            </w:r>
            <w:r>
              <w:rPr>
                <w:noProof/>
                <w:webHidden/>
              </w:rPr>
              <w:t>10</w:t>
            </w:r>
            <w:r>
              <w:rPr>
                <w:noProof/>
                <w:webHidden/>
              </w:rPr>
              <w:fldChar w:fldCharType="end"/>
            </w:r>
          </w:hyperlink>
        </w:p>
        <w:p w14:paraId="60D64FB4" w14:textId="6AF1022F" w:rsidR="002C6B46" w:rsidRDefault="002C6B46">
          <w:r>
            <w:rPr>
              <w:b/>
              <w:bCs/>
              <w:noProof/>
            </w:rPr>
            <w:fldChar w:fldCharType="end"/>
          </w:r>
        </w:p>
      </w:sdtContent>
    </w:sdt>
    <w:p w14:paraId="1F6C45BD" w14:textId="77777777" w:rsidR="00FE12DA" w:rsidRDefault="00FE12DA">
      <w:pPr>
        <w:spacing w:after="200"/>
        <w:rPr>
          <w:rFonts w:asciiTheme="majorHAnsi" w:eastAsia="Times New Roman" w:hAnsiTheme="majorHAnsi" w:cs="Times New Roman"/>
          <w:b/>
          <w:sz w:val="52"/>
        </w:rPr>
      </w:pPr>
      <w:r>
        <w:rPr>
          <w:b/>
          <w:i/>
          <w:sz w:val="52"/>
        </w:rPr>
        <w:br w:type="page"/>
      </w:r>
    </w:p>
    <w:p w14:paraId="05E986A8" w14:textId="0BF3B4D0" w:rsidR="004B7E44" w:rsidRDefault="00422B2E" w:rsidP="00B13384">
      <w:pPr>
        <w:pStyle w:val="Heading1"/>
        <w:rPr>
          <w:i/>
        </w:rPr>
      </w:pPr>
      <w:bookmarkStart w:id="6" w:name="_Toc40309422"/>
      <w:r w:rsidRPr="00422B2E">
        <w:lastRenderedPageBreak/>
        <w:t>INTRODUCTION</w:t>
      </w:r>
      <w:bookmarkEnd w:id="6"/>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0189E6CF" w:rsidR="004B7E44"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 xml:space="preserve">navigate progressively difficult levels with a wizard type character that uses magic a </w:t>
      </w:r>
      <w:proofErr w:type="spellStart"/>
      <w:r w:rsidRPr="00553026">
        <w:t>lá</w:t>
      </w:r>
      <w:proofErr w:type="spellEnd"/>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22685271" w14:textId="77777777" w:rsidR="0023120D" w:rsidRDefault="0023120D" w:rsidP="002C052A"/>
    <w:p w14:paraId="12391026" w14:textId="77777777" w:rsidR="0023120D" w:rsidRDefault="0023120D" w:rsidP="0023120D">
      <w:r>
        <w:t>The game will have three options on start-up: ‘Play’, ‘Settings’, and ‘Exit Game’.</w:t>
      </w:r>
    </w:p>
    <w:p w14:paraId="322D3F9F" w14:textId="77777777" w:rsidR="0023120D" w:rsidRDefault="0023120D" w:rsidP="0023120D">
      <w:r>
        <w:t>Selecting ‘Play’ will take the player into the game and the player will begin at Level 1.</w:t>
      </w:r>
    </w:p>
    <w:p w14:paraId="0CEE8AFC" w14:textId="0D89FBB4" w:rsidR="0023120D" w:rsidRDefault="0023120D" w:rsidP="0023120D">
      <w:r>
        <w:t>If a save system can be implemented, the player will begin at their last saved</w:t>
      </w:r>
    </w:p>
    <w:p w14:paraId="36569F51" w14:textId="77777777" w:rsidR="0023120D" w:rsidRDefault="0023120D" w:rsidP="0023120D">
      <w:r>
        <w:t>point. ‘Settings’ will allow the player to edit game settings, such as sound level and</w:t>
      </w:r>
    </w:p>
    <w:p w14:paraId="342AC1FD" w14:textId="77777777" w:rsidR="0023120D" w:rsidRDefault="0023120D" w:rsidP="0023120D">
      <w:r>
        <w:t>music level. ‘Exit Game’ will quit the application’. OPTIONAL: Include a ‘Load Save’,</w:t>
      </w:r>
    </w:p>
    <w:p w14:paraId="6760DF66" w14:textId="77777777" w:rsidR="0023120D" w:rsidRDefault="0023120D" w:rsidP="0023120D">
      <w:r>
        <w:t>‘Save Game’, and ‘Delete Save’ option. This will allow the player to create multiple</w:t>
      </w:r>
    </w:p>
    <w:p w14:paraId="255B5179" w14:textId="172F7838" w:rsidR="0023120D" w:rsidRDefault="0023120D" w:rsidP="0023120D">
      <w:r>
        <w:t>save files and be able to choose which one to load.</w:t>
      </w:r>
    </w:p>
    <w:p w14:paraId="1323C00B" w14:textId="5D8B30F6" w:rsidR="0023120D" w:rsidRDefault="0023120D" w:rsidP="0023120D"/>
    <w:p w14:paraId="39E3F34F" w14:textId="056147D7" w:rsidR="0023120D" w:rsidRDefault="0023120D" w:rsidP="0023120D">
      <w:r>
        <w:t xml:space="preserve">The game will include several options when the game is paused, </w:t>
      </w:r>
      <w:proofErr w:type="gramStart"/>
      <w:r>
        <w:t>similar to</w:t>
      </w:r>
      <w:proofErr w:type="gramEnd"/>
      <w:r>
        <w:t xml:space="preserve"> those</w:t>
      </w:r>
    </w:p>
    <w:p w14:paraId="78F9E3FB" w14:textId="77777777" w:rsidR="0023120D" w:rsidRDefault="0023120D" w:rsidP="0023120D">
      <w:r>
        <w:t>available on start up. The player will be able to resume the game, access settings,</w:t>
      </w:r>
    </w:p>
    <w:p w14:paraId="25ABFC90" w14:textId="55773901" w:rsidR="0023120D" w:rsidRDefault="0023120D" w:rsidP="0023120D">
      <w:r>
        <w:t>restart the level and exit the game. The player can resume the game by selecting the</w:t>
      </w:r>
    </w:p>
    <w:p w14:paraId="5204D4D6" w14:textId="77777777" w:rsidR="0023120D" w:rsidRDefault="0023120D" w:rsidP="0023120D">
      <w:r>
        <w:t>appropriate option or simply pressing the assigned button for pausing/resuming the</w:t>
      </w:r>
    </w:p>
    <w:p w14:paraId="1E65FC3F" w14:textId="77777777" w:rsidR="0023120D" w:rsidRDefault="0023120D" w:rsidP="0023120D">
      <w:r>
        <w:t>game. The player can access the settings and can adjust the sound level and music</w:t>
      </w:r>
    </w:p>
    <w:p w14:paraId="498AC2F2" w14:textId="77777777" w:rsidR="0023120D" w:rsidRDefault="0023120D" w:rsidP="0023120D">
      <w:r>
        <w:lastRenderedPageBreak/>
        <w:t xml:space="preserve">level, for example. Choosing to restart the level will reset the entire level. This entails </w:t>
      </w:r>
    </w:p>
    <w:p w14:paraId="6B659162" w14:textId="77777777" w:rsidR="0023120D" w:rsidRDefault="0023120D" w:rsidP="0023120D">
      <w:r>
        <w:t>resetting the player’s position to where they were when they first started, resetting</w:t>
      </w:r>
    </w:p>
    <w:p w14:paraId="3FE23016" w14:textId="37733400" w:rsidR="0023120D" w:rsidRDefault="0023120D" w:rsidP="0023120D">
      <w:r>
        <w:t>the enemies’ position and resetting any and all pickups.</w:t>
      </w:r>
    </w:p>
    <w:p w14:paraId="599EC57B" w14:textId="3B0AE596" w:rsidR="003F0E64" w:rsidRDefault="003F0E64" w:rsidP="0023120D"/>
    <w:p w14:paraId="182D83F2" w14:textId="77777777" w:rsidR="003F0E64" w:rsidRDefault="003F0E64" w:rsidP="0023120D">
      <w:r>
        <w:t>Basic controls:</w:t>
      </w:r>
    </w:p>
    <w:tbl>
      <w:tblPr>
        <w:tblStyle w:val="TableGrid"/>
        <w:tblW w:w="0" w:type="auto"/>
        <w:tblLook w:val="04A0" w:firstRow="1" w:lastRow="0" w:firstColumn="1" w:lastColumn="0" w:noHBand="0" w:noVBand="1"/>
      </w:tblPr>
      <w:tblGrid>
        <w:gridCol w:w="3308"/>
        <w:gridCol w:w="3309"/>
        <w:gridCol w:w="3309"/>
      </w:tblGrid>
      <w:tr w:rsidR="003F0E64" w14:paraId="07965963" w14:textId="77777777" w:rsidTr="003F0E64">
        <w:tc>
          <w:tcPr>
            <w:tcW w:w="3308" w:type="dxa"/>
          </w:tcPr>
          <w:p w14:paraId="3C05A5D8" w14:textId="41C8674B" w:rsidR="003F0E64" w:rsidRPr="003F0E64" w:rsidRDefault="003F0E64" w:rsidP="0023120D">
            <w:pPr>
              <w:rPr>
                <w:b/>
                <w:bCs/>
              </w:rPr>
            </w:pPr>
            <w:r w:rsidRPr="003F0E64">
              <w:rPr>
                <w:b/>
                <w:bCs/>
              </w:rPr>
              <w:t>Action</w:t>
            </w:r>
          </w:p>
        </w:tc>
        <w:tc>
          <w:tcPr>
            <w:tcW w:w="3309" w:type="dxa"/>
          </w:tcPr>
          <w:p w14:paraId="3FB8263C" w14:textId="10014CA5" w:rsidR="003F0E64" w:rsidRPr="003F0E64" w:rsidRDefault="003F0E64" w:rsidP="0023120D">
            <w:pPr>
              <w:rPr>
                <w:b/>
                <w:bCs/>
              </w:rPr>
            </w:pPr>
            <w:r w:rsidRPr="003F0E64">
              <w:rPr>
                <w:b/>
                <w:bCs/>
              </w:rPr>
              <w:t>PC</w:t>
            </w:r>
          </w:p>
        </w:tc>
        <w:tc>
          <w:tcPr>
            <w:tcW w:w="3309" w:type="dxa"/>
          </w:tcPr>
          <w:p w14:paraId="169FB2AD" w14:textId="38FDB65A" w:rsidR="003F0E64" w:rsidRPr="003F0E64" w:rsidRDefault="003F0E64" w:rsidP="0023120D">
            <w:pPr>
              <w:rPr>
                <w:b/>
                <w:bCs/>
              </w:rPr>
            </w:pPr>
            <w:r w:rsidRPr="003F0E64">
              <w:rPr>
                <w:b/>
                <w:bCs/>
              </w:rPr>
              <w:t>Mobile</w:t>
            </w:r>
          </w:p>
        </w:tc>
      </w:tr>
      <w:tr w:rsidR="003F0E64" w14:paraId="3A177AA1" w14:textId="77777777" w:rsidTr="003F0E64">
        <w:tc>
          <w:tcPr>
            <w:tcW w:w="3308" w:type="dxa"/>
          </w:tcPr>
          <w:p w14:paraId="2DEFE9D5" w14:textId="539C69C8" w:rsidR="003F0E64" w:rsidRDefault="003F0E64" w:rsidP="0023120D">
            <w:r w:rsidRPr="003F0E64">
              <w:rPr>
                <w:b/>
                <w:bCs/>
              </w:rPr>
              <w:t>Move</w:t>
            </w:r>
            <w:r>
              <w:t xml:space="preserve"> </w:t>
            </w:r>
            <w:r w:rsidRPr="003F0E64">
              <w:rPr>
                <w:b/>
                <w:bCs/>
              </w:rPr>
              <w:t>Forward</w:t>
            </w:r>
          </w:p>
        </w:tc>
        <w:tc>
          <w:tcPr>
            <w:tcW w:w="3309" w:type="dxa"/>
          </w:tcPr>
          <w:p w14:paraId="67EA5310" w14:textId="11DF9A0A" w:rsidR="003F0E64" w:rsidRDefault="003F0E64" w:rsidP="0023120D">
            <w:r>
              <w:t>Right arrow key/D</w:t>
            </w:r>
          </w:p>
        </w:tc>
        <w:tc>
          <w:tcPr>
            <w:tcW w:w="3309" w:type="dxa"/>
          </w:tcPr>
          <w:p w14:paraId="23817FFB" w14:textId="3229A5F3" w:rsidR="003F0E64" w:rsidRDefault="003F0E64" w:rsidP="0023120D">
            <w:r>
              <w:t>Arrow on screen</w:t>
            </w:r>
          </w:p>
        </w:tc>
      </w:tr>
      <w:tr w:rsidR="003F0E64" w14:paraId="0710F7FE" w14:textId="77777777" w:rsidTr="003F0E64">
        <w:tc>
          <w:tcPr>
            <w:tcW w:w="3308" w:type="dxa"/>
          </w:tcPr>
          <w:p w14:paraId="31C8400A" w14:textId="4912054F" w:rsidR="003F0E64" w:rsidRPr="003F0E64" w:rsidRDefault="003F0E64" w:rsidP="0023120D">
            <w:pPr>
              <w:rPr>
                <w:b/>
                <w:bCs/>
              </w:rPr>
            </w:pPr>
            <w:r w:rsidRPr="003F0E64">
              <w:rPr>
                <w:b/>
                <w:bCs/>
              </w:rPr>
              <w:t>Move Backwards</w:t>
            </w:r>
          </w:p>
        </w:tc>
        <w:tc>
          <w:tcPr>
            <w:tcW w:w="3309" w:type="dxa"/>
          </w:tcPr>
          <w:p w14:paraId="6A4D9965" w14:textId="0165190B" w:rsidR="003F0E64" w:rsidRDefault="003F0E64" w:rsidP="0023120D">
            <w:r>
              <w:t>Left arrow key/A</w:t>
            </w:r>
          </w:p>
        </w:tc>
        <w:tc>
          <w:tcPr>
            <w:tcW w:w="3309" w:type="dxa"/>
          </w:tcPr>
          <w:p w14:paraId="3E02A8C2" w14:textId="382096C4" w:rsidR="003F0E64" w:rsidRDefault="003F0E64" w:rsidP="0023120D">
            <w:r>
              <w:t>Arrow on screen</w:t>
            </w:r>
          </w:p>
        </w:tc>
      </w:tr>
      <w:tr w:rsidR="003F0E64" w14:paraId="46E194E8" w14:textId="77777777" w:rsidTr="003F0E64">
        <w:tc>
          <w:tcPr>
            <w:tcW w:w="3308" w:type="dxa"/>
          </w:tcPr>
          <w:p w14:paraId="310672C3" w14:textId="6D654BE3" w:rsidR="003F0E64" w:rsidRPr="003F0E64" w:rsidRDefault="003F0E64" w:rsidP="0023120D">
            <w:pPr>
              <w:rPr>
                <w:b/>
                <w:bCs/>
              </w:rPr>
            </w:pPr>
            <w:r w:rsidRPr="003F0E64">
              <w:rPr>
                <w:b/>
                <w:bCs/>
              </w:rPr>
              <w:t>Jump</w:t>
            </w:r>
          </w:p>
        </w:tc>
        <w:tc>
          <w:tcPr>
            <w:tcW w:w="3309" w:type="dxa"/>
          </w:tcPr>
          <w:p w14:paraId="5F6D721D" w14:textId="6C42E086" w:rsidR="003F0E64" w:rsidRDefault="003F0E64" w:rsidP="0023120D">
            <w:r>
              <w:t>Up arrow key/W</w:t>
            </w:r>
          </w:p>
        </w:tc>
        <w:tc>
          <w:tcPr>
            <w:tcW w:w="3309" w:type="dxa"/>
          </w:tcPr>
          <w:p w14:paraId="04BFA31F" w14:textId="455317F4" w:rsidR="003F0E64" w:rsidRDefault="003F0E64" w:rsidP="0023120D">
            <w:r>
              <w:t>Arrow on screen</w:t>
            </w:r>
          </w:p>
        </w:tc>
      </w:tr>
      <w:tr w:rsidR="003F0E64" w14:paraId="16C9BF76" w14:textId="77777777" w:rsidTr="003F0E64">
        <w:tc>
          <w:tcPr>
            <w:tcW w:w="3308" w:type="dxa"/>
          </w:tcPr>
          <w:p w14:paraId="571A6E68" w14:textId="20BFF4BB" w:rsidR="003F0E64" w:rsidRPr="003F0E64" w:rsidRDefault="003F0E64" w:rsidP="0023120D">
            <w:pPr>
              <w:rPr>
                <w:b/>
                <w:bCs/>
              </w:rPr>
            </w:pPr>
            <w:r w:rsidRPr="003F0E64">
              <w:rPr>
                <w:b/>
                <w:bCs/>
              </w:rPr>
              <w:t>Attack</w:t>
            </w:r>
          </w:p>
        </w:tc>
        <w:tc>
          <w:tcPr>
            <w:tcW w:w="3309" w:type="dxa"/>
          </w:tcPr>
          <w:p w14:paraId="2C0A7BBA" w14:textId="02BDC52D" w:rsidR="003F0E64" w:rsidRDefault="003F0E64" w:rsidP="0023120D">
            <w:r>
              <w:t>Left mouse click/R</w:t>
            </w:r>
          </w:p>
        </w:tc>
        <w:tc>
          <w:tcPr>
            <w:tcW w:w="3309" w:type="dxa"/>
          </w:tcPr>
          <w:p w14:paraId="29395049" w14:textId="21DC78E8" w:rsidR="003F0E64" w:rsidRDefault="003F0E64" w:rsidP="0023120D">
            <w:r>
              <w:t>Dedicated button</w:t>
            </w:r>
          </w:p>
        </w:tc>
      </w:tr>
      <w:tr w:rsidR="003F0E64" w14:paraId="3FEC9257" w14:textId="77777777" w:rsidTr="003F0E64">
        <w:tc>
          <w:tcPr>
            <w:tcW w:w="3308" w:type="dxa"/>
          </w:tcPr>
          <w:p w14:paraId="54C2DB85" w14:textId="53073E42" w:rsidR="003F0E64" w:rsidRDefault="003F0E64" w:rsidP="0023120D">
            <w:r w:rsidRPr="003F0E64">
              <w:rPr>
                <w:b/>
                <w:bCs/>
              </w:rPr>
              <w:t>Pause/Resume</w:t>
            </w:r>
          </w:p>
        </w:tc>
        <w:tc>
          <w:tcPr>
            <w:tcW w:w="3309" w:type="dxa"/>
          </w:tcPr>
          <w:p w14:paraId="526C6C5C" w14:textId="5374E804" w:rsidR="003F0E64" w:rsidRDefault="003F0E64" w:rsidP="0023120D">
            <w:r>
              <w:t>Spacebar</w:t>
            </w:r>
          </w:p>
        </w:tc>
        <w:tc>
          <w:tcPr>
            <w:tcW w:w="3309" w:type="dxa"/>
          </w:tcPr>
          <w:p w14:paraId="2485E69B" w14:textId="1BF0B829" w:rsidR="003F0E64" w:rsidRDefault="003F0E64" w:rsidP="0023120D">
            <w:r>
              <w:t>Button in top right of screen</w:t>
            </w:r>
          </w:p>
        </w:tc>
      </w:tr>
      <w:tr w:rsidR="003F0E64" w14:paraId="76F6369A" w14:textId="77777777" w:rsidTr="003F0E64">
        <w:tc>
          <w:tcPr>
            <w:tcW w:w="3308" w:type="dxa"/>
          </w:tcPr>
          <w:p w14:paraId="71B6D8C3" w14:textId="1CA2B33E" w:rsidR="003F0E64" w:rsidRPr="003F0E64" w:rsidRDefault="003F0E64" w:rsidP="0023120D">
            <w:pPr>
              <w:rPr>
                <w:b/>
                <w:bCs/>
              </w:rPr>
            </w:pPr>
            <w:r w:rsidRPr="003F0E64">
              <w:rPr>
                <w:b/>
                <w:bCs/>
              </w:rPr>
              <w:t>Crouch</w:t>
            </w:r>
          </w:p>
        </w:tc>
        <w:tc>
          <w:tcPr>
            <w:tcW w:w="3309" w:type="dxa"/>
          </w:tcPr>
          <w:p w14:paraId="0EA6A3C8" w14:textId="6C89941F" w:rsidR="003F0E64" w:rsidRDefault="003F0E64" w:rsidP="0023120D">
            <w:r>
              <w:t>C</w:t>
            </w:r>
          </w:p>
        </w:tc>
        <w:tc>
          <w:tcPr>
            <w:tcW w:w="3309" w:type="dxa"/>
          </w:tcPr>
          <w:p w14:paraId="29E5FBB6" w14:textId="56E989DB" w:rsidR="003F0E64" w:rsidRDefault="003F0E64" w:rsidP="0023120D">
            <w:r>
              <w:t>Arrow on screen (hold)</w:t>
            </w:r>
          </w:p>
        </w:tc>
      </w:tr>
    </w:tbl>
    <w:p w14:paraId="3DB9EFE5" w14:textId="77777777" w:rsidR="003F0E64" w:rsidRDefault="003F0E64" w:rsidP="003F0E64"/>
    <w:p w14:paraId="355ED763" w14:textId="21350899" w:rsidR="003F0E64" w:rsidRPr="003F0E64" w:rsidRDefault="003F0E64" w:rsidP="003F0E64">
      <w:pPr>
        <w:rPr>
          <w:b/>
          <w:bCs/>
        </w:rPr>
      </w:pPr>
      <w:r w:rsidRPr="003F0E64">
        <w:rPr>
          <w:b/>
          <w:bCs/>
        </w:rPr>
        <w:t>The Game</w:t>
      </w:r>
      <w:r>
        <w:rPr>
          <w:b/>
          <w:bCs/>
        </w:rPr>
        <w:t>:</w:t>
      </w:r>
    </w:p>
    <w:p w14:paraId="1279B201" w14:textId="77777777" w:rsidR="003F0E64" w:rsidRDefault="003F0E64" w:rsidP="003F0E64">
      <w:r>
        <w:t>Once the player has opened the game, they will be presented with three options:</w:t>
      </w:r>
    </w:p>
    <w:p w14:paraId="61AE9D50" w14:textId="77777777" w:rsidR="003F0E64" w:rsidRDefault="003F0E64" w:rsidP="003F0E64">
      <w:r>
        <w:t>‘Play’, ‘Settings’, and ‘Exit Game’. Selecting ‘Play’ will take the player into the game</w:t>
      </w:r>
    </w:p>
    <w:p w14:paraId="02D5F4D0" w14:textId="77777777" w:rsidR="003F0E64" w:rsidRDefault="003F0E64" w:rsidP="003F0E64">
      <w:r>
        <w:t>and load the first level. The game will start immediately. From here, the player can</w:t>
      </w:r>
    </w:p>
    <w:p w14:paraId="651D6E82" w14:textId="77777777" w:rsidR="003F0E64" w:rsidRDefault="003F0E64" w:rsidP="003F0E64">
      <w:r>
        <w:t>progress through the level and once completed and once completed, the next level</w:t>
      </w:r>
    </w:p>
    <w:p w14:paraId="35254BBE" w14:textId="77777777" w:rsidR="003F0E64" w:rsidRDefault="003F0E64" w:rsidP="003F0E64">
      <w:r>
        <w:t>will load. At the start of the first level, text will appear on-screen informing the player</w:t>
      </w:r>
    </w:p>
    <w:p w14:paraId="72D792AF" w14:textId="77777777" w:rsidR="003F0E64" w:rsidRDefault="003F0E64" w:rsidP="003F0E64">
      <w:r>
        <w:t>of the control screen. The game will feature at least three levels, with each increasing</w:t>
      </w:r>
    </w:p>
    <w:p w14:paraId="53233B89" w14:textId="77777777" w:rsidR="003F0E64" w:rsidRDefault="003F0E64" w:rsidP="003F0E64">
      <w:r>
        <w:t>in difficulty. This could range from having more and more enemies in the progressive</w:t>
      </w:r>
    </w:p>
    <w:p w14:paraId="09AFC945" w14:textId="77777777" w:rsidR="003F0E64" w:rsidRDefault="003F0E64" w:rsidP="003F0E64">
      <w:r>
        <w:t>levels, enemies having more health, the player character having less enemies, etc.</w:t>
      </w:r>
    </w:p>
    <w:p w14:paraId="37C90F05" w14:textId="77777777" w:rsidR="003F0E64" w:rsidRDefault="003F0E64" w:rsidP="003F0E64">
      <w:r>
        <w:t>Once the player has completed all the levels, the player will be presented with the</w:t>
      </w:r>
    </w:p>
    <w:p w14:paraId="2C168688" w14:textId="74BC3BBC" w:rsidR="003F0E64" w:rsidRDefault="003F0E64" w:rsidP="003F0E64">
      <w:r>
        <w:t>option to either start again from the first level or quit the game. If the player chooses.</w:t>
      </w:r>
    </w:p>
    <w:p w14:paraId="744C9E58" w14:textId="3004340D" w:rsidR="003F0E64" w:rsidRPr="002C052A" w:rsidRDefault="003F0E64" w:rsidP="003F0E64">
      <w:r>
        <w:lastRenderedPageBreak/>
        <w:t xml:space="preserve">‘Settings’ instead, they can instead adjust the sound level or music level. ‘Exit Game’ will close the game. Once inside the game, the player can pause the game at any time. From here, they can access </w:t>
      </w:r>
      <w:proofErr w:type="gramStart"/>
      <w:r>
        <w:t>a number of</w:t>
      </w:r>
      <w:proofErr w:type="gramEnd"/>
      <w:r>
        <w:t xml:space="preserve"> options: resume the game, access settings, restart the level, or exit the game.</w:t>
      </w:r>
    </w:p>
    <w:p w14:paraId="5F3F9B0A" w14:textId="7CF2F507" w:rsidR="00E94B5F" w:rsidRDefault="00E94B5F" w:rsidP="004B7E44"/>
    <w:p w14:paraId="0FAF1697" w14:textId="4A92150B" w:rsidR="001611DE" w:rsidRDefault="00DE1DBE" w:rsidP="002C6B46">
      <w:pPr>
        <w:pStyle w:val="Heading1"/>
      </w:pPr>
      <w:bookmarkStart w:id="7" w:name="_Toc40309423"/>
      <w:r>
        <w:t>Objectives and Tasks</w:t>
      </w:r>
      <w:bookmarkEnd w:id="7"/>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C6B46">
      <w:pPr>
        <w:pStyle w:val="Heading1"/>
      </w:pPr>
      <w:bookmarkStart w:id="8" w:name="_Toc40309424"/>
      <w:r>
        <w:t>Scope</w:t>
      </w:r>
      <w:bookmarkEnd w:id="8"/>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lastRenderedPageBreak/>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7B77378" w14:textId="77777777" w:rsidR="00A43505" w:rsidRDefault="00A43505" w:rsidP="00A43505">
      <w:pPr>
        <w:pStyle w:val="ListParagraph"/>
        <w:ind w:left="1440"/>
      </w:pPr>
    </w:p>
    <w:p w14:paraId="33775A6C" w14:textId="17AD5155" w:rsidR="00CD0D6C" w:rsidRDefault="00CD0D6C" w:rsidP="00CD0D6C">
      <w:pPr>
        <w:pStyle w:val="Heading4"/>
      </w:pPr>
      <w:r w:rsidRPr="00CD0D6C">
        <w:t>Tactics</w:t>
      </w:r>
    </w:p>
    <w:p w14:paraId="6F15E2AC" w14:textId="07569F23" w:rsidR="00CD0D6C" w:rsidRDefault="00CD0D6C" w:rsidP="00CD0D6C">
      <w:pPr>
        <w:pStyle w:val="ListParagraph"/>
        <w:numPr>
          <w:ilvl w:val="0"/>
          <w:numId w:val="6"/>
        </w:numPr>
      </w:pPr>
      <w:r>
        <w:t>Unit Testing on Main Menu Functions assigned to (Team 1) to be completed by 22/05/2020.</w:t>
      </w:r>
    </w:p>
    <w:p w14:paraId="1AA1A415" w14:textId="6F1AF3FE" w:rsidR="00CD0D6C" w:rsidRDefault="00CD0D6C" w:rsidP="00CD0D6C">
      <w:pPr>
        <w:pStyle w:val="ListParagraph"/>
        <w:numPr>
          <w:ilvl w:val="0"/>
          <w:numId w:val="6"/>
        </w:numPr>
      </w:pPr>
      <w:r>
        <w:t>Unit Testing on Pause Menu Functions assigned to (Team 2) to be completed by 21/05/2020.</w:t>
      </w:r>
    </w:p>
    <w:p w14:paraId="76E99E98" w14:textId="3F5D6D02" w:rsidR="00CD0D6C" w:rsidRDefault="00CD0D6C" w:rsidP="00CD0D6C">
      <w:pPr>
        <w:pStyle w:val="ListParagraph"/>
        <w:numPr>
          <w:ilvl w:val="0"/>
          <w:numId w:val="6"/>
        </w:numPr>
      </w:pPr>
      <w:r>
        <w:t>Unit Testing on Gameplay Functions assigned to (Team 3) to be completed by 24/05/2020.</w:t>
      </w:r>
    </w:p>
    <w:p w14:paraId="63C9386D" w14:textId="1B95788F" w:rsidR="00CD0D6C" w:rsidRDefault="00531D4A" w:rsidP="00CD0D6C">
      <w:pPr>
        <w:pStyle w:val="ListParagraph"/>
        <w:numPr>
          <w:ilvl w:val="0"/>
          <w:numId w:val="6"/>
        </w:numPr>
      </w:pPr>
      <w:r>
        <w:t>Integration Testing on Main Menu and Gameplay assigned to (Team 1 and Team 3) to be completed by 26/05/2020.</w:t>
      </w:r>
    </w:p>
    <w:p w14:paraId="2CCF479E" w14:textId="666D3CC9" w:rsidR="00531D4A" w:rsidRDefault="00531D4A" w:rsidP="00531D4A">
      <w:pPr>
        <w:pStyle w:val="ListParagraph"/>
        <w:numPr>
          <w:ilvl w:val="0"/>
          <w:numId w:val="6"/>
        </w:numPr>
      </w:pPr>
      <w:r>
        <w:t>Integration Testing on Pause Menu and Gameplay assigned to (Team 2 and Team 4) to be completed by 26/05/2020.</w:t>
      </w:r>
    </w:p>
    <w:p w14:paraId="34AC0F61" w14:textId="60A529F2" w:rsidR="00531D4A" w:rsidRDefault="00531D4A" w:rsidP="00531D4A">
      <w:pPr>
        <w:pStyle w:val="ListParagraph"/>
        <w:numPr>
          <w:ilvl w:val="0"/>
          <w:numId w:val="6"/>
        </w:numPr>
      </w:pPr>
      <w:r>
        <w:t>Integration Testing on Main Menu, Pause Menu and Gameplay assigned to (Team 1, Team 2 and Team 3) to be completed by 28/05/2020.</w:t>
      </w:r>
    </w:p>
    <w:p w14:paraId="3B47120A" w14:textId="1F6AC3F4" w:rsidR="00071C88" w:rsidRDefault="00071C88" w:rsidP="00531D4A">
      <w:pPr>
        <w:pStyle w:val="ListParagraph"/>
        <w:numPr>
          <w:ilvl w:val="0"/>
          <w:numId w:val="6"/>
        </w:numPr>
      </w:pPr>
      <w:r w:rsidRPr="00071C88">
        <w:t>Performance and Stress Testing</w:t>
      </w:r>
      <w:r>
        <w:t xml:space="preserve"> assigned to (Team 1) to be completed by 29/05/2020.</w:t>
      </w:r>
    </w:p>
    <w:p w14:paraId="5DEC187E" w14:textId="4AE0BB3A" w:rsidR="00071C88" w:rsidRDefault="00071C88" w:rsidP="00531D4A">
      <w:pPr>
        <w:pStyle w:val="ListParagraph"/>
        <w:numPr>
          <w:ilvl w:val="0"/>
          <w:numId w:val="6"/>
        </w:numPr>
      </w:pPr>
      <w:r>
        <w:t>User Acceptance Testing to be completed by 10/06/2020.</w:t>
      </w:r>
    </w:p>
    <w:p w14:paraId="2A7B7710" w14:textId="2568BF03" w:rsidR="00071C88" w:rsidRDefault="00071C88" w:rsidP="00531D4A">
      <w:pPr>
        <w:pStyle w:val="ListParagraph"/>
        <w:numPr>
          <w:ilvl w:val="0"/>
          <w:numId w:val="6"/>
        </w:numPr>
      </w:pPr>
      <w:r>
        <w:br/>
      </w:r>
      <w:r>
        <w:br/>
      </w:r>
    </w:p>
    <w:p w14:paraId="0AEF9D0D" w14:textId="38139C49" w:rsidR="00071C88" w:rsidRDefault="00071C88" w:rsidP="00071C88">
      <w:pPr>
        <w:spacing w:after="200"/>
      </w:pPr>
      <w:r>
        <w:br w:type="page"/>
      </w:r>
    </w:p>
    <w:p w14:paraId="503EC124" w14:textId="245CDC9B" w:rsidR="00531D4A" w:rsidRDefault="00071C88" w:rsidP="002C6B46">
      <w:pPr>
        <w:pStyle w:val="Heading1"/>
      </w:pPr>
      <w:bookmarkStart w:id="9" w:name="_Toc40309425"/>
      <w:r w:rsidRPr="00071C88">
        <w:lastRenderedPageBreak/>
        <w:t>TESTING STRATEGY</w:t>
      </w:r>
      <w:bookmarkEnd w:id="9"/>
    </w:p>
    <w:p w14:paraId="1987DAD6" w14:textId="77777777" w:rsidR="00BA1551" w:rsidRDefault="00BA1551" w:rsidP="00071C88">
      <w:pPr>
        <w:pStyle w:val="Heading2"/>
      </w:pPr>
    </w:p>
    <w:p w14:paraId="63643C4B" w14:textId="55715847" w:rsidR="00BA1551" w:rsidRPr="002C6B46" w:rsidRDefault="00BA1551" w:rsidP="002C6B46">
      <w:pPr>
        <w:pStyle w:val="Heading2"/>
        <w:rPr>
          <w:sz w:val="36"/>
          <w:szCs w:val="36"/>
        </w:rPr>
      </w:pPr>
      <w:bookmarkStart w:id="10" w:name="_Toc40309426"/>
      <w:r w:rsidRPr="002C6B46">
        <w:rPr>
          <w:sz w:val="36"/>
          <w:szCs w:val="36"/>
        </w:rPr>
        <w:t>Description of Test Environment</w:t>
      </w:r>
      <w:bookmarkEnd w:id="10"/>
    </w:p>
    <w:p w14:paraId="7854769A" w14:textId="77777777" w:rsidR="00BA1551" w:rsidRDefault="00BA1551" w:rsidP="00BA1551"/>
    <w:p w14:paraId="069B372A" w14:textId="673ECF87" w:rsidR="00BA1551" w:rsidRDefault="00BA1551" w:rsidP="00BA1551">
      <w:r>
        <w:t xml:space="preserve">The program will be compiled and tested on a PC with the Windows </w:t>
      </w:r>
      <w:r>
        <w:t>10</w:t>
      </w:r>
      <w:r>
        <w:t xml:space="preserve"> Operating System as well as a </w:t>
      </w:r>
      <w:r>
        <w:t>Mobile</w:t>
      </w:r>
      <w:r>
        <w:t xml:space="preserve"> running </w:t>
      </w:r>
      <w:r>
        <w:t>android</w:t>
      </w:r>
      <w:r>
        <w:t xml:space="preserve">.  The compiler used will be the compiler included in the </w:t>
      </w:r>
      <w:r>
        <w:t>Unity</w:t>
      </w:r>
      <w:r>
        <w:t xml:space="preserve"> </w:t>
      </w:r>
      <w:r w:rsidRPr="00BA1551">
        <w:t>cross-platform game engine</w:t>
      </w:r>
      <w:r>
        <w:t>.</w:t>
      </w:r>
      <w:r>
        <w:t xml:space="preserve">  The test environment will be the same environment in which the software is guaranteed to operate - the only slight difference is that the end user will not need to compile and run their game out of </w:t>
      </w:r>
      <w:r>
        <w:t>Unity.</w:t>
      </w:r>
    </w:p>
    <w:p w14:paraId="5B9288F5" w14:textId="77777777" w:rsidR="002C6B46" w:rsidRDefault="002C6B46" w:rsidP="002C6B46"/>
    <w:p w14:paraId="355D2F63" w14:textId="30A24089" w:rsidR="00071C88" w:rsidRPr="002C6B46" w:rsidRDefault="00071C88" w:rsidP="002C6B46">
      <w:pPr>
        <w:pStyle w:val="Heading2"/>
        <w:rPr>
          <w:sz w:val="36"/>
          <w:szCs w:val="36"/>
        </w:rPr>
      </w:pPr>
      <w:bookmarkStart w:id="11" w:name="_Toc40309427"/>
      <w:r w:rsidRPr="002C6B46">
        <w:rPr>
          <w:sz w:val="36"/>
          <w:szCs w:val="36"/>
        </w:rPr>
        <w:t>Unit Testing</w:t>
      </w:r>
      <w:bookmarkEnd w:id="11"/>
    </w:p>
    <w:p w14:paraId="4FD5C1A4" w14:textId="77777777" w:rsidR="003E7C36" w:rsidRDefault="003E7C36" w:rsidP="003E7C36"/>
    <w:p w14:paraId="00143938" w14:textId="25745D27" w:rsidR="00E9744D" w:rsidRDefault="00E9744D" w:rsidP="002C6B46">
      <w:pPr>
        <w:pStyle w:val="Heading3"/>
      </w:pPr>
      <w:bookmarkStart w:id="12" w:name="_Toc40309428"/>
      <w:r>
        <w:t>Main Menu Unit Tests</w:t>
      </w:r>
      <w:bookmarkEnd w:id="12"/>
    </w:p>
    <w:p w14:paraId="2D2A2AC6" w14:textId="77777777" w:rsidR="00071C88" w:rsidRDefault="00071C88" w:rsidP="00071C88">
      <w:pPr>
        <w:pStyle w:val="Heading4"/>
      </w:pPr>
      <w:r>
        <w:t>TEST 1</w:t>
      </w:r>
    </w:p>
    <w:p w14:paraId="65E99EDB" w14:textId="77777777" w:rsidR="009055AF" w:rsidRDefault="009055AF" w:rsidP="00FD5348">
      <w:pPr>
        <w:rPr>
          <w:b/>
          <w:bCs/>
        </w:rPr>
      </w:pPr>
    </w:p>
    <w:p w14:paraId="610D7E74" w14:textId="692FB2C2"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24FF8702" w14:textId="77777777" w:rsidR="009055AF" w:rsidRDefault="009055AF" w:rsidP="00BB0046">
      <w:pPr>
        <w:rPr>
          <w:b/>
          <w:bCs/>
        </w:rPr>
      </w:pPr>
    </w:p>
    <w:p w14:paraId="5AD6A4EF" w14:textId="4E80245B"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4DC285E4" w14:textId="77777777" w:rsidR="009055AF" w:rsidRDefault="009055AF" w:rsidP="00BB0046">
      <w:pPr>
        <w:rPr>
          <w:b/>
          <w:bCs/>
        </w:rPr>
      </w:pPr>
    </w:p>
    <w:p w14:paraId="2182D29F" w14:textId="79EB2A4B" w:rsidR="00A05F21" w:rsidRDefault="00A05F21" w:rsidP="00BB0046">
      <w:r w:rsidRPr="009018D5">
        <w:rPr>
          <w:b/>
          <w:bCs/>
        </w:rPr>
        <w:t>Test conditions:</w:t>
      </w:r>
      <w:r>
        <w:t xml:space="preserve">   see test environment</w:t>
      </w:r>
    </w:p>
    <w:p w14:paraId="5D19F7A2" w14:textId="77777777" w:rsidR="009055AF" w:rsidRDefault="009055AF" w:rsidP="006E385E">
      <w:pPr>
        <w:rPr>
          <w:b/>
          <w:bCs/>
        </w:rPr>
      </w:pPr>
    </w:p>
    <w:p w14:paraId="79EEE5C2" w14:textId="3A976567"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r w:rsidR="00BA1551">
        <w:t>screen. The</w:t>
      </w:r>
      <w:r>
        <w:t xml:space="preserve"> proper number of </w:t>
      </w:r>
      <w:r w:rsidR="006E385E">
        <w:t>players</w:t>
      </w:r>
      <w:r w:rsidR="00BB0046">
        <w:t xml:space="preserve"> </w:t>
      </w:r>
      <w:r w:rsidR="00E45158">
        <w:t>lives,</w:t>
      </w:r>
      <w:r w:rsidR="00BB0046">
        <w:t xml:space="preserve">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0A9A4A86" w14:textId="77777777" w:rsidR="009055AF" w:rsidRDefault="009055AF" w:rsidP="006E385E">
      <w:pPr>
        <w:rPr>
          <w:b/>
          <w:bCs/>
        </w:rPr>
      </w:pPr>
    </w:p>
    <w:p w14:paraId="064E4D94" w14:textId="77777777" w:rsidR="00225EDC"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w:t>
      </w:r>
      <w:r w:rsidR="00062AD2">
        <w:t>Control levels of</w:t>
      </w:r>
      <w:r w:rsidR="002E0684">
        <w:t xml:space="preserve"> sounds/music</w:t>
      </w:r>
      <w:r w:rsidR="00062AD2">
        <w:t>.</w:t>
      </w:r>
    </w:p>
    <w:p w14:paraId="0E786E2A" w14:textId="311178A6" w:rsidR="006E385E" w:rsidRDefault="00E34C21" w:rsidP="006E385E">
      <w:r>
        <w:rPr>
          <w:b/>
          <w:bCs/>
        </w:rPr>
        <w:lastRenderedPageBreak/>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477CBAAA" w14:textId="77777777" w:rsidR="009055AF" w:rsidRDefault="009055AF" w:rsidP="006E385E">
      <w:pPr>
        <w:rPr>
          <w:b/>
          <w:bCs/>
        </w:rPr>
      </w:pPr>
    </w:p>
    <w:p w14:paraId="6A85256E" w14:textId="5C29B7CA" w:rsidR="00A05F21" w:rsidRDefault="00A05F21" w:rsidP="006E385E">
      <w:r w:rsidRPr="009018D5">
        <w:rPr>
          <w:b/>
          <w:bCs/>
        </w:rPr>
        <w:t>Test conditions:</w:t>
      </w:r>
      <w:r>
        <w:t xml:space="preserve">   see test environment</w:t>
      </w:r>
    </w:p>
    <w:p w14:paraId="2725D349" w14:textId="77777777" w:rsidR="009055AF" w:rsidRDefault="009055AF" w:rsidP="006E385E">
      <w:pPr>
        <w:rPr>
          <w:b/>
          <w:bCs/>
        </w:rPr>
      </w:pPr>
    </w:p>
    <w:p w14:paraId="52925F40" w14:textId="1711F662"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10C76D03" w14:textId="77777777" w:rsidR="009055AF" w:rsidRDefault="009055AF" w:rsidP="006E385E">
      <w:pPr>
        <w:rPr>
          <w:b/>
          <w:bCs/>
        </w:rPr>
      </w:pPr>
    </w:p>
    <w:p w14:paraId="75906BD0" w14:textId="71276E82" w:rsidR="00071C88" w:rsidRDefault="00071C88" w:rsidP="006E385E">
      <w:r w:rsidRPr="00E435BE">
        <w:rPr>
          <w:b/>
          <w:bCs/>
        </w:rPr>
        <w:t>Test Objective</w:t>
      </w:r>
      <w:r>
        <w:t>:   Test whether the "</w:t>
      </w:r>
      <w:r w:rsidR="00E435BE">
        <w:t>Load</w:t>
      </w:r>
      <w:r>
        <w:t xml:space="preserve"> Game" button functions appropriately when no prior game exists</w:t>
      </w:r>
    </w:p>
    <w:p w14:paraId="1E026AB2" w14:textId="77777777" w:rsidR="009055AF" w:rsidRDefault="009055AF" w:rsidP="006E385E">
      <w:pPr>
        <w:rPr>
          <w:b/>
          <w:bCs/>
        </w:rPr>
      </w:pPr>
    </w:p>
    <w:p w14:paraId="69B29A11" w14:textId="4DADC243"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p>
    <w:p w14:paraId="3F7988BB" w14:textId="77777777" w:rsidR="009055AF" w:rsidRDefault="009055AF" w:rsidP="006E385E">
      <w:pPr>
        <w:rPr>
          <w:b/>
          <w:bCs/>
        </w:rPr>
      </w:pPr>
    </w:p>
    <w:p w14:paraId="184B4807" w14:textId="5DC3E6C9" w:rsidR="00101912" w:rsidRDefault="00101912" w:rsidP="006E385E">
      <w:r w:rsidRPr="009018D5">
        <w:rPr>
          <w:b/>
          <w:bCs/>
        </w:rPr>
        <w:t>Test conditions:</w:t>
      </w:r>
      <w:r>
        <w:t xml:space="preserve">   see test environment</w:t>
      </w:r>
    </w:p>
    <w:p w14:paraId="13D432E1" w14:textId="77777777" w:rsidR="009055AF" w:rsidRDefault="009055AF" w:rsidP="006E385E">
      <w:pPr>
        <w:rPr>
          <w:b/>
          <w:bCs/>
        </w:rPr>
      </w:pPr>
    </w:p>
    <w:p w14:paraId="007581E4" w14:textId="347F545D" w:rsidR="00071C88" w:rsidRDefault="00071C88" w:rsidP="006E385E">
      <w:r w:rsidRPr="00CA1B2E">
        <w:rPr>
          <w:b/>
          <w:bCs/>
        </w:rPr>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p>
    <w:p w14:paraId="73677DF8" w14:textId="64587E64" w:rsidR="00E45158" w:rsidRDefault="00E45158" w:rsidP="006E385E"/>
    <w:p w14:paraId="1A8189B9" w14:textId="77777777" w:rsidR="00E45158" w:rsidRDefault="00E45158" w:rsidP="009018D5">
      <w:pPr>
        <w:pStyle w:val="Heading4"/>
      </w:pPr>
      <w:bookmarkStart w:id="13" w:name="_Hlk40307408"/>
      <w:r>
        <w:t>TEST 4</w:t>
      </w:r>
    </w:p>
    <w:p w14:paraId="6702F488" w14:textId="77777777" w:rsidR="009055AF" w:rsidRDefault="009055AF" w:rsidP="00E45158">
      <w:pPr>
        <w:rPr>
          <w:b/>
          <w:bCs/>
        </w:rPr>
      </w:pPr>
    </w:p>
    <w:p w14:paraId="25A5EAFC" w14:textId="4EB092F7" w:rsidR="00E45158" w:rsidRDefault="009018D5" w:rsidP="00E45158">
      <w:r>
        <w:rPr>
          <w:b/>
          <w:bCs/>
        </w:rPr>
        <w:t>T</w:t>
      </w:r>
      <w:r w:rsidRPr="009018D5">
        <w:rPr>
          <w:b/>
          <w:bCs/>
        </w:rPr>
        <w:t xml:space="preserve">est </w:t>
      </w:r>
      <w:r>
        <w:rPr>
          <w:b/>
          <w:bCs/>
        </w:rPr>
        <w:t>O</w:t>
      </w:r>
      <w:r w:rsidRPr="009018D5">
        <w:rPr>
          <w:b/>
          <w:bCs/>
        </w:rPr>
        <w:t>bjective:</w:t>
      </w:r>
      <w:r>
        <w:t xml:space="preserve">   Test whether the "load game" button functions appropriately when prior saved game data does exist</w:t>
      </w:r>
    </w:p>
    <w:p w14:paraId="0196B798" w14:textId="77777777" w:rsidR="009055AF" w:rsidRDefault="009055AF" w:rsidP="00E45158">
      <w:pPr>
        <w:rPr>
          <w:b/>
          <w:bCs/>
        </w:rPr>
      </w:pPr>
    </w:p>
    <w:p w14:paraId="1F5292FD" w14:textId="776BE756" w:rsidR="00E45158" w:rsidRDefault="009018D5" w:rsidP="00E45158">
      <w:r w:rsidRPr="009018D5">
        <w:rPr>
          <w:b/>
          <w:bCs/>
        </w:rPr>
        <w:t>Test Description:</w:t>
      </w:r>
      <w:r>
        <w:t xml:space="preserve"> The "Load game" button will be clicked by the tester and they will assess whether it is behaving as well (also as fast) as it should behave, ensuring that the level that is presented will be the appropriate level as per the saved game data; note: this will vary depending on when the user's game is saved, so no game data is currently available.  for this test, the user will first play </w:t>
      </w:r>
      <w:r>
        <w:lastRenderedPageBreak/>
        <w:t>the game, then have the game save her progress to the data file, and then engage in this test, test 4</w:t>
      </w:r>
    </w:p>
    <w:p w14:paraId="4AD66579" w14:textId="77777777" w:rsidR="009055AF" w:rsidRDefault="009055AF" w:rsidP="00E45158">
      <w:pPr>
        <w:rPr>
          <w:b/>
          <w:bCs/>
        </w:rPr>
      </w:pPr>
    </w:p>
    <w:p w14:paraId="7E50F144" w14:textId="0E0E04AF" w:rsidR="00E45158" w:rsidRDefault="009018D5" w:rsidP="00E45158">
      <w:r w:rsidRPr="009018D5">
        <w:rPr>
          <w:b/>
          <w:bCs/>
        </w:rPr>
        <w:t>Test conditions:</w:t>
      </w:r>
      <w:r>
        <w:t xml:space="preserve">   see test environment</w:t>
      </w:r>
    </w:p>
    <w:p w14:paraId="7373FCD0" w14:textId="77777777" w:rsidR="009055AF" w:rsidRDefault="009055AF" w:rsidP="00E45158">
      <w:pPr>
        <w:rPr>
          <w:b/>
          <w:bCs/>
        </w:rPr>
      </w:pPr>
    </w:p>
    <w:p w14:paraId="44B5CBF0" w14:textId="1DFFA545" w:rsidR="008D6C38" w:rsidRDefault="009018D5" w:rsidP="00E45158">
      <w:r w:rsidRPr="009018D5">
        <w:rPr>
          <w:b/>
          <w:bCs/>
        </w:rPr>
        <w:t>Expected Results:</w:t>
      </w:r>
      <w:r>
        <w:t xml:space="preserve"> This test will show the appropriate level on the screen with the proper number of lives available to the player at the start and the enemies will begin to assault the kingdom as normally. the level is dependent upon the saved game data that is available at the time of this test.</w:t>
      </w:r>
    </w:p>
    <w:bookmarkEnd w:id="13"/>
    <w:p w14:paraId="6218A186" w14:textId="7A3A68C6" w:rsidR="008D6C38" w:rsidRDefault="008D6C38" w:rsidP="008D6C38">
      <w:pPr>
        <w:pStyle w:val="Heading4"/>
      </w:pPr>
      <w:r>
        <w:t>Test 5</w:t>
      </w:r>
    </w:p>
    <w:p w14:paraId="52FCB43A" w14:textId="77777777" w:rsidR="009055AF" w:rsidRDefault="009055AF" w:rsidP="008D6C38">
      <w:pPr>
        <w:rPr>
          <w:b/>
          <w:bCs/>
        </w:rPr>
      </w:pPr>
    </w:p>
    <w:p w14:paraId="65F97243" w14:textId="43B6B2F8" w:rsidR="008D6C38" w:rsidRDefault="008D6C38" w:rsidP="008D6C38">
      <w:r w:rsidRPr="008D6C38">
        <w:rPr>
          <w:b/>
          <w:bCs/>
        </w:rPr>
        <w:t>Test objective:</w:t>
      </w:r>
      <w:r>
        <w:t xml:space="preserve"> Test that the “Exit Game” button on the main menu exits the game properly</w:t>
      </w:r>
    </w:p>
    <w:p w14:paraId="2DA1535A" w14:textId="77777777" w:rsidR="008D6C38" w:rsidRDefault="008D6C38" w:rsidP="008D6C38"/>
    <w:p w14:paraId="21076376" w14:textId="12D3BB0A" w:rsidR="008D6C38" w:rsidRDefault="008D6C38" w:rsidP="008D6C38">
      <w:r w:rsidRPr="008D6C38">
        <w:rPr>
          <w:b/>
          <w:bCs/>
        </w:rPr>
        <w:t>Test Description:</w:t>
      </w:r>
      <w:r>
        <w:t xml:space="preserve"> The tester will click the “</w:t>
      </w:r>
      <w:r>
        <w:t>Exit Game</w:t>
      </w:r>
      <w:r>
        <w:t>” button on the main menu and the game will exit without any errors</w:t>
      </w:r>
    </w:p>
    <w:p w14:paraId="337F6F73" w14:textId="77777777" w:rsidR="008D6C38" w:rsidRDefault="008D6C38" w:rsidP="008D6C38"/>
    <w:p w14:paraId="3AE3507D" w14:textId="4AE21599" w:rsidR="008D6C38" w:rsidRDefault="00EE179D" w:rsidP="008D6C38">
      <w:r w:rsidRPr="00EE179D">
        <w:rPr>
          <w:b/>
          <w:bCs/>
        </w:rPr>
        <w:t>T</w:t>
      </w:r>
      <w:r w:rsidR="008D6C38" w:rsidRPr="00EE179D">
        <w:rPr>
          <w:b/>
          <w:bCs/>
        </w:rPr>
        <w:t>est conditions:</w:t>
      </w:r>
      <w:r w:rsidR="008D6C38">
        <w:t xml:space="preserve">   see test environment</w:t>
      </w:r>
    </w:p>
    <w:p w14:paraId="3D93B0B7" w14:textId="77777777" w:rsidR="008D6C38" w:rsidRDefault="008D6C38" w:rsidP="008D6C38"/>
    <w:p w14:paraId="52022F17" w14:textId="0AF57090" w:rsidR="008D6C38" w:rsidRDefault="00EE179D" w:rsidP="008D6C38">
      <w:r w:rsidRPr="00EE179D">
        <w:rPr>
          <w:b/>
          <w:bCs/>
        </w:rPr>
        <w:t>E</w:t>
      </w:r>
      <w:r w:rsidR="008D6C38" w:rsidRPr="00EE179D">
        <w:rPr>
          <w:b/>
          <w:bCs/>
        </w:rPr>
        <w:t xml:space="preserve">xpected </w:t>
      </w:r>
      <w:r>
        <w:rPr>
          <w:b/>
          <w:bCs/>
        </w:rPr>
        <w:t>R</w:t>
      </w:r>
      <w:r w:rsidR="008D6C38" w:rsidRPr="00EE179D">
        <w:rPr>
          <w:b/>
          <w:bCs/>
        </w:rPr>
        <w:t>esults:</w:t>
      </w:r>
      <w:r w:rsidR="008D6C38">
        <w:t xml:space="preserve">  </w:t>
      </w:r>
      <w:r>
        <w:t>C</w:t>
      </w:r>
      <w:r w:rsidR="008D6C38">
        <w:t>ommand will return once more to the operating system and the game will have exited with no errors</w:t>
      </w:r>
      <w:r w:rsidR="009055AF">
        <w:t>.</w:t>
      </w:r>
    </w:p>
    <w:p w14:paraId="04EC050E" w14:textId="6D8A9B29" w:rsidR="00514C47" w:rsidRDefault="00514C47" w:rsidP="008D6C38"/>
    <w:p w14:paraId="5B765D2D" w14:textId="3A3518FC" w:rsidR="00514C47" w:rsidRPr="00E435BE" w:rsidRDefault="00514C47" w:rsidP="00514C47">
      <w:pPr>
        <w:rPr>
          <w:b/>
          <w:bCs/>
        </w:rPr>
      </w:pPr>
      <w:r w:rsidRPr="00E435BE">
        <w:rPr>
          <w:b/>
          <w:bCs/>
        </w:rPr>
        <w:t xml:space="preserve">TEST </w:t>
      </w:r>
      <w:r>
        <w:rPr>
          <w:b/>
          <w:bCs/>
        </w:rPr>
        <w:t>6</w:t>
      </w:r>
    </w:p>
    <w:p w14:paraId="66E16083" w14:textId="77777777" w:rsidR="00514C47" w:rsidRDefault="00514C47" w:rsidP="00514C47">
      <w:pPr>
        <w:rPr>
          <w:b/>
          <w:bCs/>
        </w:rPr>
      </w:pPr>
    </w:p>
    <w:p w14:paraId="6F406145" w14:textId="0EBB109E" w:rsidR="00514C47" w:rsidRDefault="00514C47" w:rsidP="00514C47">
      <w:r w:rsidRPr="00E435BE">
        <w:rPr>
          <w:b/>
          <w:bCs/>
        </w:rPr>
        <w:t>Test Objective</w:t>
      </w:r>
      <w:r>
        <w:t>:   Test whether the "</w:t>
      </w:r>
      <w:r>
        <w:t>Delete</w:t>
      </w:r>
      <w:r>
        <w:t xml:space="preserve"> Game" button functions appropriately when no prior game exists</w:t>
      </w:r>
    </w:p>
    <w:p w14:paraId="13E0928C" w14:textId="77777777" w:rsidR="00514C47" w:rsidRDefault="00514C47" w:rsidP="00514C47">
      <w:pPr>
        <w:rPr>
          <w:b/>
          <w:bCs/>
        </w:rPr>
      </w:pPr>
    </w:p>
    <w:p w14:paraId="2962CFB7" w14:textId="72A2E71F" w:rsidR="00514C47" w:rsidRDefault="00514C47" w:rsidP="00514C47">
      <w:r w:rsidRPr="00E435BE">
        <w:rPr>
          <w:b/>
          <w:bCs/>
        </w:rPr>
        <w:t>Test Description:</w:t>
      </w:r>
      <w:r>
        <w:t xml:space="preserve">   When the "</w:t>
      </w:r>
      <w:r w:rsidRPr="00514C47">
        <w:t xml:space="preserve"> </w:t>
      </w:r>
      <w:r>
        <w:t>Delete Game" button is clicked on the Main Menu, the tester will ensure that "</w:t>
      </w:r>
      <w:r w:rsidRPr="00E435BE">
        <w:t xml:space="preserve"> </w:t>
      </w:r>
      <w:r>
        <w:t>Delete Game" does nothing when there IS NO prior saved data and the button will be grayed out.</w:t>
      </w:r>
    </w:p>
    <w:p w14:paraId="4EC76490" w14:textId="77777777" w:rsidR="00514C47" w:rsidRDefault="00514C47" w:rsidP="00514C47">
      <w:pPr>
        <w:rPr>
          <w:b/>
          <w:bCs/>
        </w:rPr>
      </w:pPr>
    </w:p>
    <w:p w14:paraId="5269D449" w14:textId="77777777" w:rsidR="00514C47" w:rsidRDefault="00514C47" w:rsidP="00514C47">
      <w:r w:rsidRPr="009018D5">
        <w:rPr>
          <w:b/>
          <w:bCs/>
        </w:rPr>
        <w:t>Test conditions:</w:t>
      </w:r>
      <w:r>
        <w:t xml:space="preserve">   see test environment</w:t>
      </w:r>
    </w:p>
    <w:p w14:paraId="4101C48B" w14:textId="77777777" w:rsidR="00514C47" w:rsidRDefault="00514C47" w:rsidP="00514C47">
      <w:pPr>
        <w:rPr>
          <w:b/>
          <w:bCs/>
        </w:rPr>
      </w:pPr>
    </w:p>
    <w:p w14:paraId="7BDDE208" w14:textId="1E934EEE" w:rsidR="00514C47" w:rsidRDefault="00514C47" w:rsidP="00514C47">
      <w:r w:rsidRPr="00CA1B2E">
        <w:rPr>
          <w:b/>
          <w:bCs/>
        </w:rPr>
        <w:t>Expected Results:</w:t>
      </w:r>
      <w:r>
        <w:t xml:space="preserve">   If no prior saved game data exists, then the "</w:t>
      </w:r>
      <w:r w:rsidRPr="00514C47">
        <w:t xml:space="preserve"> </w:t>
      </w:r>
      <w:r>
        <w:t>Delete Game" button will be grayed-out and the button should serve no real purpose other than to inform the player that no prior saved game data exists.</w:t>
      </w:r>
    </w:p>
    <w:p w14:paraId="796F731F" w14:textId="03C5D9AF" w:rsidR="00514C47" w:rsidRDefault="00514C47" w:rsidP="008D6C38"/>
    <w:p w14:paraId="2CAE8D63" w14:textId="49A76047" w:rsidR="00514C47" w:rsidRDefault="00514C47" w:rsidP="00514C47">
      <w:pPr>
        <w:pStyle w:val="Heading4"/>
      </w:pPr>
      <w:r>
        <w:lastRenderedPageBreak/>
        <w:t xml:space="preserve">TEST </w:t>
      </w:r>
      <w:r>
        <w:t>7</w:t>
      </w:r>
    </w:p>
    <w:p w14:paraId="3F72D985" w14:textId="77777777" w:rsidR="00514C47" w:rsidRDefault="00514C47" w:rsidP="00514C47">
      <w:pPr>
        <w:rPr>
          <w:b/>
          <w:bCs/>
        </w:rPr>
      </w:pPr>
    </w:p>
    <w:p w14:paraId="340F92E4" w14:textId="08737FFB" w:rsidR="00514C47" w:rsidRDefault="00514C47" w:rsidP="00514C47">
      <w:r>
        <w:rPr>
          <w:b/>
          <w:bCs/>
        </w:rPr>
        <w:t>T</w:t>
      </w:r>
      <w:r w:rsidRPr="009018D5">
        <w:rPr>
          <w:b/>
          <w:bCs/>
        </w:rPr>
        <w:t xml:space="preserve">est </w:t>
      </w:r>
      <w:r>
        <w:rPr>
          <w:b/>
          <w:bCs/>
        </w:rPr>
        <w:t>O</w:t>
      </w:r>
      <w:r w:rsidRPr="009018D5">
        <w:rPr>
          <w:b/>
          <w:bCs/>
        </w:rPr>
        <w:t>bjective:</w:t>
      </w:r>
      <w:r>
        <w:t xml:space="preserve">  Test whether the "</w:t>
      </w:r>
      <w:r w:rsidRPr="00514C47">
        <w:t xml:space="preserve"> </w:t>
      </w:r>
      <w:r>
        <w:t>Delete Game</w:t>
      </w:r>
      <w:r>
        <w:t xml:space="preserve"> </w:t>
      </w:r>
      <w:r>
        <w:t>" button functions appropriately when prior saved game data does exist</w:t>
      </w:r>
    </w:p>
    <w:p w14:paraId="54830AEB" w14:textId="77777777" w:rsidR="00514C47" w:rsidRDefault="00514C47" w:rsidP="00514C47">
      <w:pPr>
        <w:rPr>
          <w:b/>
          <w:bCs/>
        </w:rPr>
      </w:pPr>
    </w:p>
    <w:p w14:paraId="4246CE42" w14:textId="50FE1745" w:rsidR="00514C47" w:rsidRDefault="00514C47" w:rsidP="00514C47">
      <w:r w:rsidRPr="009018D5">
        <w:rPr>
          <w:b/>
          <w:bCs/>
        </w:rPr>
        <w:t>Test Description:</w:t>
      </w:r>
      <w:r>
        <w:t xml:space="preserve"> The "</w:t>
      </w:r>
      <w:r w:rsidRPr="00514C47">
        <w:t xml:space="preserve"> </w:t>
      </w:r>
      <w:r>
        <w:t>Delete Game</w:t>
      </w:r>
      <w:r>
        <w:t xml:space="preserve"> </w:t>
      </w:r>
      <w:r>
        <w:t xml:space="preserve">" button will be clicked by the tester and they will assess whether it is behaving as well (also as fast) as it should behave, ensuring that the level that is </w:t>
      </w:r>
      <w:r>
        <w:t>selected is deleted</w:t>
      </w:r>
      <w:r>
        <w:t>, so no game data is currently available.  for this test, the user will first play the game, then have the game save her progress to the data file, and then engage in this test</w:t>
      </w:r>
      <w:r>
        <w:t>.</w:t>
      </w:r>
    </w:p>
    <w:p w14:paraId="3163A19B" w14:textId="77777777" w:rsidR="00514C47" w:rsidRDefault="00514C47" w:rsidP="00514C47">
      <w:pPr>
        <w:rPr>
          <w:b/>
          <w:bCs/>
        </w:rPr>
      </w:pPr>
    </w:p>
    <w:p w14:paraId="563B72CD" w14:textId="77777777" w:rsidR="00514C47" w:rsidRDefault="00514C47" w:rsidP="00514C47">
      <w:r w:rsidRPr="009018D5">
        <w:rPr>
          <w:b/>
          <w:bCs/>
        </w:rPr>
        <w:t>Test conditions:</w:t>
      </w:r>
      <w:r>
        <w:t xml:space="preserve">   see test environment</w:t>
      </w:r>
    </w:p>
    <w:p w14:paraId="41B004DB" w14:textId="77777777" w:rsidR="00514C47" w:rsidRDefault="00514C47" w:rsidP="00514C47">
      <w:pPr>
        <w:rPr>
          <w:b/>
          <w:bCs/>
        </w:rPr>
      </w:pPr>
    </w:p>
    <w:p w14:paraId="18B70BFE" w14:textId="20A41B9C" w:rsidR="00514C47" w:rsidRDefault="00514C47" w:rsidP="00514C47">
      <w:r w:rsidRPr="009018D5">
        <w:rPr>
          <w:b/>
          <w:bCs/>
        </w:rPr>
        <w:t>Expected Results:</w:t>
      </w:r>
      <w:r>
        <w:t xml:space="preserve"> This test will </w:t>
      </w:r>
      <w:r>
        <w:t>Delete</w:t>
      </w:r>
      <w:r>
        <w:t xml:space="preserve"> saved game data that is available at the time of this test.</w:t>
      </w:r>
    </w:p>
    <w:p w14:paraId="52C3FAC0" w14:textId="437771BD" w:rsidR="003E7C36" w:rsidRDefault="003E7C36" w:rsidP="00514C47"/>
    <w:p w14:paraId="58533F44" w14:textId="1CDAA758" w:rsidR="003E7C36" w:rsidRPr="003E7C36" w:rsidRDefault="003E7C36" w:rsidP="002C6B46">
      <w:pPr>
        <w:pStyle w:val="Heading3"/>
      </w:pPr>
      <w:bookmarkStart w:id="14" w:name="_Toc40309429"/>
      <w:r w:rsidRPr="003E7C36">
        <w:t>Pause Menu Unit Tests:</w:t>
      </w:r>
      <w:bookmarkEnd w:id="14"/>
    </w:p>
    <w:p w14:paraId="153FDE19" w14:textId="4E3824D8" w:rsidR="003E7C36" w:rsidRDefault="003E7C36" w:rsidP="003E7C36"/>
    <w:p w14:paraId="43C7FAF2" w14:textId="338E4894" w:rsidR="003E7C36" w:rsidRPr="003E7C36" w:rsidRDefault="003E7C36" w:rsidP="003E7C36">
      <w:pPr>
        <w:rPr>
          <w:b/>
          <w:bCs/>
        </w:rPr>
      </w:pPr>
      <w:r w:rsidRPr="003E7C36">
        <w:rPr>
          <w:b/>
          <w:bCs/>
        </w:rPr>
        <w:t xml:space="preserve">TEST </w:t>
      </w:r>
      <w:r w:rsidRPr="003E7C36">
        <w:rPr>
          <w:b/>
          <w:bCs/>
        </w:rPr>
        <w:t>1</w:t>
      </w:r>
    </w:p>
    <w:p w14:paraId="69F2F080" w14:textId="682EA580" w:rsidR="003E7C36" w:rsidRDefault="003E7C36" w:rsidP="003E7C36">
      <w:r w:rsidRPr="003E7C36">
        <w:rPr>
          <w:b/>
          <w:bCs/>
        </w:rPr>
        <w:t>Test Objective:</w:t>
      </w:r>
      <w:r>
        <w:t xml:space="preserve">  </w:t>
      </w:r>
      <w:r>
        <w:t>Test whether the "</w:t>
      </w:r>
      <w:r w:rsidRPr="00514C47">
        <w:t xml:space="preserve"> </w:t>
      </w:r>
      <w:r>
        <w:t>Save</w:t>
      </w:r>
      <w:r>
        <w:t xml:space="preserve"> Game " button functions appropriately</w:t>
      </w:r>
      <w:r>
        <w:t>.</w:t>
      </w:r>
    </w:p>
    <w:p w14:paraId="28014F7E" w14:textId="77777777" w:rsidR="003E7C36" w:rsidRDefault="003E7C36" w:rsidP="003E7C36"/>
    <w:p w14:paraId="55536B51" w14:textId="350A4CEE" w:rsidR="003E7C36" w:rsidRDefault="003E7C36" w:rsidP="003E7C36">
      <w:r w:rsidRPr="003E7C36">
        <w:rPr>
          <w:b/>
          <w:bCs/>
        </w:rPr>
        <w:t>Test Description:</w:t>
      </w:r>
      <w:r>
        <w:t xml:space="preserve"> The tester will ensure the game saves the player's progress correctly by playing the game's level, going back to the main menu, and selecting "Load game" button</w:t>
      </w:r>
    </w:p>
    <w:p w14:paraId="7C48D465" w14:textId="77777777" w:rsidR="003E7C36" w:rsidRDefault="003E7C36" w:rsidP="003E7C36"/>
    <w:p w14:paraId="11091BF5" w14:textId="0900CC99" w:rsidR="003E7C36" w:rsidRDefault="00C938CE" w:rsidP="003E7C36">
      <w:r w:rsidRPr="00C938CE">
        <w:rPr>
          <w:b/>
          <w:bCs/>
        </w:rPr>
        <w:t>T</w:t>
      </w:r>
      <w:r w:rsidR="003E7C36" w:rsidRPr="00C938CE">
        <w:rPr>
          <w:b/>
          <w:bCs/>
        </w:rPr>
        <w:t xml:space="preserve">est </w:t>
      </w:r>
      <w:r w:rsidRPr="00C938CE">
        <w:rPr>
          <w:b/>
          <w:bCs/>
        </w:rPr>
        <w:t>C</w:t>
      </w:r>
      <w:r w:rsidR="003E7C36" w:rsidRPr="00C938CE">
        <w:rPr>
          <w:b/>
          <w:bCs/>
        </w:rPr>
        <w:t>onditions:</w:t>
      </w:r>
      <w:r w:rsidR="003E7C36">
        <w:t xml:space="preserve"> see test environment</w:t>
      </w:r>
    </w:p>
    <w:p w14:paraId="258243D2" w14:textId="77777777" w:rsidR="003E7C36" w:rsidRDefault="003E7C36" w:rsidP="003E7C36"/>
    <w:p w14:paraId="5AEA6269" w14:textId="78B0A30E" w:rsidR="003E7C36" w:rsidRDefault="00C938CE" w:rsidP="003E7C36">
      <w:r w:rsidRPr="00C938CE">
        <w:rPr>
          <w:b/>
          <w:bCs/>
        </w:rPr>
        <w:t>E</w:t>
      </w:r>
      <w:r w:rsidR="003E7C36" w:rsidRPr="00C938CE">
        <w:rPr>
          <w:b/>
          <w:bCs/>
        </w:rPr>
        <w:t xml:space="preserve">xpected </w:t>
      </w:r>
      <w:r w:rsidRPr="00C938CE">
        <w:rPr>
          <w:b/>
          <w:bCs/>
        </w:rPr>
        <w:t>R</w:t>
      </w:r>
      <w:r w:rsidR="003E7C36" w:rsidRPr="00C938CE">
        <w:rPr>
          <w:b/>
          <w:bCs/>
        </w:rPr>
        <w:t>esults:</w:t>
      </w:r>
      <w:r w:rsidR="003E7C36">
        <w:t xml:space="preserve"> </w:t>
      </w:r>
      <w:r>
        <w:t>T</w:t>
      </w:r>
      <w:r w:rsidR="003E7C36">
        <w:t>he game data loaded when the player selects "</w:t>
      </w:r>
      <w:r w:rsidR="002D7248">
        <w:t>Load</w:t>
      </w:r>
      <w:r w:rsidR="003E7C36">
        <w:t xml:space="preserve"> </w:t>
      </w:r>
      <w:r w:rsidR="002D7248">
        <w:t>G</w:t>
      </w:r>
      <w:r w:rsidR="003E7C36">
        <w:t>ame" from the main menu will be the same game data (and the game will have been saved in the correct spot) that the player saved several moments earlier after selecting "</w:t>
      </w:r>
      <w:r w:rsidR="002D7248">
        <w:t>Exit Game</w:t>
      </w:r>
      <w:r w:rsidR="003E7C36">
        <w:t>" from within the game's pause screen.  this test will also be performed after the game has been shut off and then turned back on</w:t>
      </w:r>
      <w:r w:rsidR="002D7248">
        <w:t>.</w:t>
      </w:r>
    </w:p>
    <w:p w14:paraId="709048C4" w14:textId="77777777" w:rsidR="00062AD2" w:rsidRDefault="00062AD2" w:rsidP="00062AD2">
      <w:pPr>
        <w:pStyle w:val="Heading4"/>
      </w:pPr>
      <w:r>
        <w:t>TEST 2</w:t>
      </w:r>
    </w:p>
    <w:p w14:paraId="31F93BF8" w14:textId="77777777" w:rsidR="00225EDC" w:rsidRDefault="00225EDC" w:rsidP="00225EDC">
      <w:pPr>
        <w:rPr>
          <w:b/>
          <w:bCs/>
        </w:rPr>
      </w:pPr>
    </w:p>
    <w:p w14:paraId="0502CF02" w14:textId="041EF066" w:rsidR="00225EDC" w:rsidRDefault="00225EDC" w:rsidP="00225EDC">
      <w:r w:rsidRPr="006E385E">
        <w:rPr>
          <w:b/>
          <w:bCs/>
        </w:rPr>
        <w:t>Test Objective:</w:t>
      </w:r>
      <w:r>
        <w:t xml:space="preserve">  Test whether the "settings" button functions appropriately and that its contents function appropriately - i.e., the option to Control levels of sounds/music.</w:t>
      </w:r>
    </w:p>
    <w:p w14:paraId="370BA2F2" w14:textId="77777777" w:rsidR="00062AD2" w:rsidRDefault="00062AD2" w:rsidP="00062AD2">
      <w:r>
        <w:rPr>
          <w:b/>
          <w:bCs/>
        </w:rPr>
        <w:lastRenderedPageBreak/>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476E505" w14:textId="77777777" w:rsidR="00062AD2" w:rsidRDefault="00062AD2" w:rsidP="00062AD2">
      <w:pPr>
        <w:rPr>
          <w:b/>
          <w:bCs/>
        </w:rPr>
      </w:pPr>
    </w:p>
    <w:p w14:paraId="703CD91D" w14:textId="77777777" w:rsidR="00062AD2" w:rsidRDefault="00062AD2" w:rsidP="00062AD2">
      <w:r w:rsidRPr="009018D5">
        <w:rPr>
          <w:b/>
          <w:bCs/>
        </w:rPr>
        <w:t>Test conditions:</w:t>
      </w:r>
      <w:r>
        <w:t xml:space="preserve">   see test environment</w:t>
      </w:r>
    </w:p>
    <w:p w14:paraId="696227BE" w14:textId="77777777" w:rsidR="00062AD2" w:rsidRDefault="00062AD2" w:rsidP="00062AD2">
      <w:pPr>
        <w:rPr>
          <w:b/>
          <w:bCs/>
        </w:rPr>
      </w:pPr>
    </w:p>
    <w:p w14:paraId="6A67CC6F" w14:textId="5D766D6A" w:rsidR="003D3AF8" w:rsidRDefault="00062AD2" w:rsidP="00062AD2">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w:t>
      </w:r>
    </w:p>
    <w:p w14:paraId="2B1ABADB" w14:textId="0DC98BE9" w:rsidR="003D3AF8" w:rsidRDefault="003D3AF8" w:rsidP="003D3AF8">
      <w:pPr>
        <w:pStyle w:val="Heading4"/>
      </w:pPr>
      <w:r>
        <w:t xml:space="preserve">Test </w:t>
      </w:r>
      <w:r>
        <w:t>3</w:t>
      </w:r>
    </w:p>
    <w:p w14:paraId="3B7F390D" w14:textId="77777777" w:rsidR="003D3AF8" w:rsidRDefault="003D3AF8" w:rsidP="003D3AF8">
      <w:pPr>
        <w:rPr>
          <w:b/>
          <w:bCs/>
        </w:rPr>
      </w:pPr>
    </w:p>
    <w:p w14:paraId="1ABC8B3B" w14:textId="77777777" w:rsidR="003D3AF8" w:rsidRDefault="003D3AF8" w:rsidP="003D3AF8">
      <w:r w:rsidRPr="008D6C38">
        <w:rPr>
          <w:b/>
          <w:bCs/>
        </w:rPr>
        <w:t>Test objective:</w:t>
      </w:r>
      <w:r>
        <w:t xml:space="preserve"> Test that the “Exit Game” button on the main menu exits the game properly</w:t>
      </w:r>
    </w:p>
    <w:p w14:paraId="4E36124D" w14:textId="77777777" w:rsidR="003D3AF8" w:rsidRDefault="003D3AF8" w:rsidP="003D3AF8"/>
    <w:p w14:paraId="0B68F2D6" w14:textId="77777777" w:rsidR="003D3AF8" w:rsidRDefault="003D3AF8" w:rsidP="003D3AF8">
      <w:r w:rsidRPr="008D6C38">
        <w:rPr>
          <w:b/>
          <w:bCs/>
        </w:rPr>
        <w:t>Test Description:</w:t>
      </w:r>
      <w:r>
        <w:t xml:space="preserve"> The tester will click the “Exit Game” button on the main menu and the game will exit without any errors</w:t>
      </w:r>
    </w:p>
    <w:p w14:paraId="5438AD92" w14:textId="77777777" w:rsidR="003D3AF8" w:rsidRDefault="003D3AF8" w:rsidP="003D3AF8"/>
    <w:p w14:paraId="1D678BDD" w14:textId="77777777" w:rsidR="003D3AF8" w:rsidRDefault="003D3AF8" w:rsidP="003D3AF8">
      <w:r w:rsidRPr="00EE179D">
        <w:rPr>
          <w:b/>
          <w:bCs/>
        </w:rPr>
        <w:t>Test conditions:</w:t>
      </w:r>
      <w:r>
        <w:t xml:space="preserve">   see test environment</w:t>
      </w:r>
    </w:p>
    <w:p w14:paraId="286D5E40" w14:textId="77777777" w:rsidR="003D3AF8" w:rsidRDefault="003D3AF8" w:rsidP="003D3AF8"/>
    <w:p w14:paraId="06C5833D" w14:textId="77777777" w:rsidR="003D3AF8" w:rsidRDefault="003D3AF8" w:rsidP="003D3AF8">
      <w:r w:rsidRPr="00EE179D">
        <w:rPr>
          <w:b/>
          <w:bCs/>
        </w:rPr>
        <w:t xml:space="preserve">Expected </w:t>
      </w:r>
      <w:r>
        <w:rPr>
          <w:b/>
          <w:bCs/>
        </w:rPr>
        <w:t>R</w:t>
      </w:r>
      <w:r w:rsidRPr="00EE179D">
        <w:rPr>
          <w:b/>
          <w:bCs/>
        </w:rPr>
        <w:t>esults:</w:t>
      </w:r>
      <w:r>
        <w:t xml:space="preserve">  Command will return once more to the operating system and the game will have exited with no errors.</w:t>
      </w:r>
    </w:p>
    <w:p w14:paraId="206A1CBF" w14:textId="21DD944B" w:rsidR="003D3AF8" w:rsidRDefault="003D3AF8" w:rsidP="00062AD2"/>
    <w:p w14:paraId="4C8ED0F8" w14:textId="77777777" w:rsidR="003D3AF8" w:rsidRPr="003E7C36" w:rsidRDefault="003D3AF8" w:rsidP="00062AD2">
      <w:bookmarkStart w:id="15" w:name="_GoBack"/>
      <w:bookmarkEnd w:id="15"/>
    </w:p>
    <w:p w14:paraId="583CAF15" w14:textId="77777777" w:rsidR="00514C47" w:rsidRDefault="00514C47" w:rsidP="008D6C38"/>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E3CFE" w14:textId="77777777" w:rsidR="00252709" w:rsidRDefault="00252709" w:rsidP="004B7E44">
      <w:r>
        <w:separator/>
      </w:r>
    </w:p>
  </w:endnote>
  <w:endnote w:type="continuationSeparator" w:id="0">
    <w:p w14:paraId="606B58D1" w14:textId="77777777" w:rsidR="00252709" w:rsidRDefault="0025270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74F90" w14:textId="77777777" w:rsidR="00252709" w:rsidRDefault="00252709" w:rsidP="004B7E44">
      <w:r>
        <w:separator/>
      </w:r>
    </w:p>
  </w:footnote>
  <w:footnote w:type="continuationSeparator" w:id="0">
    <w:p w14:paraId="34894EBB" w14:textId="77777777" w:rsidR="00252709" w:rsidRDefault="0025270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mwqAUAC2UZ8CwAAAA="/>
  </w:docVars>
  <w:rsids>
    <w:rsidRoot w:val="00F35CA9"/>
    <w:rsid w:val="00062AD2"/>
    <w:rsid w:val="00071C88"/>
    <w:rsid w:val="00101912"/>
    <w:rsid w:val="001611DE"/>
    <w:rsid w:val="00225EDC"/>
    <w:rsid w:val="0023120D"/>
    <w:rsid w:val="00250698"/>
    <w:rsid w:val="00252709"/>
    <w:rsid w:val="00293B83"/>
    <w:rsid w:val="002C052A"/>
    <w:rsid w:val="002C6B46"/>
    <w:rsid w:val="002D7248"/>
    <w:rsid w:val="002E0684"/>
    <w:rsid w:val="00301EA7"/>
    <w:rsid w:val="00343581"/>
    <w:rsid w:val="003D3AF8"/>
    <w:rsid w:val="003E7C36"/>
    <w:rsid w:val="003F0E64"/>
    <w:rsid w:val="00422B2E"/>
    <w:rsid w:val="004B7E44"/>
    <w:rsid w:val="004D5252"/>
    <w:rsid w:val="004F2B86"/>
    <w:rsid w:val="00514C47"/>
    <w:rsid w:val="00531D4A"/>
    <w:rsid w:val="00553026"/>
    <w:rsid w:val="00556B51"/>
    <w:rsid w:val="005A718F"/>
    <w:rsid w:val="006830D8"/>
    <w:rsid w:val="006A3B10"/>
    <w:rsid w:val="006A3CE7"/>
    <w:rsid w:val="006A5205"/>
    <w:rsid w:val="006E385E"/>
    <w:rsid w:val="007516CF"/>
    <w:rsid w:val="007A47A9"/>
    <w:rsid w:val="007A7413"/>
    <w:rsid w:val="0089031A"/>
    <w:rsid w:val="008B33BC"/>
    <w:rsid w:val="008D50A5"/>
    <w:rsid w:val="008D6C38"/>
    <w:rsid w:val="009018D5"/>
    <w:rsid w:val="009055AF"/>
    <w:rsid w:val="009120E9"/>
    <w:rsid w:val="00945900"/>
    <w:rsid w:val="009C396C"/>
    <w:rsid w:val="00A05F21"/>
    <w:rsid w:val="00A43505"/>
    <w:rsid w:val="00A55172"/>
    <w:rsid w:val="00B01F54"/>
    <w:rsid w:val="00B13384"/>
    <w:rsid w:val="00B572B4"/>
    <w:rsid w:val="00BA1551"/>
    <w:rsid w:val="00BB0046"/>
    <w:rsid w:val="00C30D50"/>
    <w:rsid w:val="00C36D32"/>
    <w:rsid w:val="00C938CE"/>
    <w:rsid w:val="00CA1B2E"/>
    <w:rsid w:val="00CD0D6C"/>
    <w:rsid w:val="00DA4485"/>
    <w:rsid w:val="00DB26A7"/>
    <w:rsid w:val="00DB73A8"/>
    <w:rsid w:val="00DE1DBE"/>
    <w:rsid w:val="00E34C21"/>
    <w:rsid w:val="00E435BE"/>
    <w:rsid w:val="00E45158"/>
    <w:rsid w:val="00E66BB1"/>
    <w:rsid w:val="00E76CAD"/>
    <w:rsid w:val="00E94B5F"/>
    <w:rsid w:val="00E952C5"/>
    <w:rsid w:val="00E9744D"/>
    <w:rsid w:val="00EE179D"/>
    <w:rsid w:val="00F35CA9"/>
    <w:rsid w:val="00FD5348"/>
    <w:rsid w:val="00FE1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C47"/>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2C6B46"/>
    <w:pPr>
      <w:spacing w:line="240" w:lineRule="auto"/>
      <w:outlineLvl w:val="2"/>
    </w:pPr>
    <w:rPr>
      <w:rFonts w:asciiTheme="majorHAnsi" w:eastAsia="Times New Roman" w:hAnsiTheme="majorHAnsi" w:cs="Times New Roman"/>
      <w:b/>
      <w:i/>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2C6B46"/>
    <w:rPr>
      <w:rFonts w:asciiTheme="majorHAnsi" w:eastAsia="Times New Roman" w:hAnsiTheme="majorHAnsi" w:cs="Times New Roman"/>
      <w:b/>
      <w:i/>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 w:type="table" w:styleId="TableGrid">
    <w:name w:val="Table Grid"/>
    <w:basedOn w:val="TableNormal"/>
    <w:uiPriority w:val="39"/>
    <w:rsid w:val="003F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12DA"/>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FE12DA"/>
    <w:pPr>
      <w:spacing w:after="100"/>
    </w:pPr>
  </w:style>
  <w:style w:type="paragraph" w:styleId="TOC3">
    <w:name w:val="toc 3"/>
    <w:basedOn w:val="Normal"/>
    <w:next w:val="Normal"/>
    <w:autoRedefine/>
    <w:uiPriority w:val="39"/>
    <w:unhideWhenUsed/>
    <w:rsid w:val="00FE12DA"/>
    <w:pPr>
      <w:spacing w:after="100"/>
      <w:ind w:left="560"/>
    </w:pPr>
  </w:style>
  <w:style w:type="paragraph" w:styleId="TOC2">
    <w:name w:val="toc 2"/>
    <w:basedOn w:val="Normal"/>
    <w:next w:val="Normal"/>
    <w:autoRedefine/>
    <w:uiPriority w:val="39"/>
    <w:unhideWhenUsed/>
    <w:rsid w:val="00FE12D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hyperlink" Target="https://github.com/LuqmanFarooq/Software-Testing-Test-Planning-Projec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LuqmanFarooq/Software-Testing-Test-Planning-Project"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qmanFarooq/Software-Testing-Test-Planning-Project" TargetMode="External"/><Relationship Id="rId5" Type="http://schemas.openxmlformats.org/officeDocument/2006/relationships/webSettings" Target="webSettings.xml"/><Relationship Id="rId15" Type="http://schemas.openxmlformats.org/officeDocument/2006/relationships/hyperlink" Target="https://github.com/LuqmanFarooq/Software-Testing-Test-Planning-Project" TargetMode="External"/><Relationship Id="rId10" Type="http://schemas.openxmlformats.org/officeDocument/2006/relationships/hyperlink" Target="https://github.com/LuqmanFarooq/Software-Testing-Test-Planning-Projec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LuqmanFarooq/Software-Testing-Test-Planning-Project" TargetMode="External"/><Relationship Id="rId14" Type="http://schemas.openxmlformats.org/officeDocument/2006/relationships/hyperlink" Target="https://github.com/LuqmanFarooq/Software-Testing-Test-Planning-Project"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869C2-D984-4638-A5A9-696BD810B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495</TotalTime>
  <Pages>11</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34</cp:revision>
  <dcterms:created xsi:type="dcterms:W3CDTF">2020-05-06T18:30:00Z</dcterms:created>
  <dcterms:modified xsi:type="dcterms:W3CDTF">2020-05-13T23:43:00Z</dcterms:modified>
</cp:coreProperties>
</file>